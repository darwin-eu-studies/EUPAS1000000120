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C6332" w14:textId="77777777" w:rsidR="00CF368F" w:rsidRDefault="00CF368F" w:rsidP="00CF368F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08162FD6" w14:textId="77777777" w:rsidR="00CF368F" w:rsidRDefault="00CF368F" w:rsidP="00CF368F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5635E0D5" w14:textId="77777777" w:rsidR="00CF368F" w:rsidRDefault="00CF368F" w:rsidP="00CF368F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6BFF3F24" w14:textId="77777777" w:rsidR="00CF368F" w:rsidRDefault="00CF368F" w:rsidP="00CF368F">
      <w:pPr>
        <w:jc w:val="center"/>
        <w:rPr>
          <w:rFonts w:ascii="Times New Roman" w:eastAsia="Times New Roman" w:hAnsi="Times New Roman"/>
          <w:sz w:val="24"/>
          <w:szCs w:val="24"/>
        </w:rPr>
      </w:pPr>
      <w:r w:rsidRPr="00124116">
        <w:rPr>
          <w:rFonts w:ascii="Times New Roman" w:eastAsia="Times New Roman" w:hAnsi="Times New Roman"/>
          <w:sz w:val="24"/>
          <w:szCs w:val="24"/>
        </w:rPr>
        <w:fldChar w:fldCharType="begin"/>
      </w:r>
      <w:r>
        <w:rPr>
          <w:rFonts w:ascii="Times New Roman" w:eastAsia="Times New Roman" w:hAnsi="Times New Roman"/>
          <w:sz w:val="24"/>
          <w:szCs w:val="24"/>
        </w:rPr>
        <w:instrText xml:space="preserve"> INCLUDEPICTURE "\\\\192.168.1.12\\var\\folders\\dy\\fbr_t5rj47j_2rk_3rv0648c0000gn\\T\\com.microsoft.Word\\WebArchiveCopyPasteTempFiles\\darwin-eu-logo.png" \* MERGEFORMAT </w:instrText>
      </w:r>
      <w:r w:rsidRPr="00124116">
        <w:rPr>
          <w:rFonts w:ascii="Times New Roman" w:eastAsia="Times New Roman" w:hAnsi="Times New Roman"/>
          <w:sz w:val="24"/>
          <w:szCs w:val="24"/>
        </w:rPr>
        <w:fldChar w:fldCharType="separate"/>
      </w:r>
      <w:r w:rsidRPr="00124116">
        <w:rPr>
          <w:rFonts w:ascii="Times New Roman" w:eastAsia="Times New Roman" w:hAnsi="Times New Roman"/>
          <w:noProof/>
          <w:sz w:val="24"/>
          <w:szCs w:val="24"/>
        </w:rPr>
        <w:drawing>
          <wp:inline distT="0" distB="0" distL="0" distR="0" wp14:anchorId="3B77AE1C" wp14:editId="795F47B4">
            <wp:extent cx="3983730" cy="1637818"/>
            <wp:effectExtent l="0" t="0" r="4445" b="635"/>
            <wp:docPr id="5" name="Picture 5" descr="Darwin E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arwin EU 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555" cy="17405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4116">
        <w:rPr>
          <w:rFonts w:ascii="Times New Roman" w:eastAsia="Times New Roman" w:hAnsi="Times New Roman"/>
          <w:sz w:val="24"/>
          <w:szCs w:val="24"/>
        </w:rPr>
        <w:fldChar w:fldCharType="end"/>
      </w:r>
    </w:p>
    <w:p w14:paraId="3A263A45" w14:textId="77777777" w:rsidR="00CF368F" w:rsidRDefault="00CF368F" w:rsidP="00CF368F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67963C03" w14:textId="77777777" w:rsidR="00CF368F" w:rsidRDefault="00CF368F" w:rsidP="00CF368F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09891BDB" w14:textId="77777777" w:rsidR="00CF368F" w:rsidRDefault="00CF368F" w:rsidP="00CF368F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6BFE4F16" w14:textId="601B63FA" w:rsidR="00CF368F" w:rsidRPr="0049126C" w:rsidRDefault="00FB6E32" w:rsidP="00CF368F">
      <w:pPr>
        <w:pStyle w:val="Title"/>
        <w:rPr>
          <w:color w:val="003399"/>
          <w:lang w:val="en-GB"/>
        </w:rPr>
      </w:pPr>
      <w:bookmarkStart w:id="0" w:name="_Hlk531895939"/>
      <w:r>
        <w:rPr>
          <w:color w:val="003399"/>
          <w:lang w:val="en-GB"/>
        </w:rPr>
        <w:t xml:space="preserve">Study Code Release </w:t>
      </w:r>
      <w:r w:rsidR="00026AFA">
        <w:rPr>
          <w:color w:val="003399"/>
          <w:lang w:val="en-GB"/>
        </w:rPr>
        <w:t>Checklist</w:t>
      </w:r>
    </w:p>
    <w:p w14:paraId="3E68E482" w14:textId="179E2CFC" w:rsidR="009F4846" w:rsidRDefault="00CF368F" w:rsidP="009F4846">
      <w:pPr>
        <w:jc w:val="center"/>
        <w:rPr>
          <w:rFonts w:asciiTheme="minorHAnsi" w:hAnsiTheme="minorHAnsi"/>
          <w:noProof/>
          <w:sz w:val="28"/>
        </w:rPr>
      </w:pPr>
      <w:r w:rsidRPr="00FE2CF2">
        <w:rPr>
          <w:rFonts w:asciiTheme="minorHAnsi" w:hAnsiTheme="minorHAnsi"/>
          <w:noProof/>
          <w:sz w:val="28"/>
        </w:rPr>
        <w:t>Version</w:t>
      </w:r>
      <w:r w:rsidR="00026AFA">
        <w:rPr>
          <w:rFonts w:asciiTheme="minorHAnsi" w:hAnsiTheme="minorHAnsi"/>
          <w:noProof/>
          <w:sz w:val="28"/>
        </w:rPr>
        <w:t xml:space="preserve"> </w:t>
      </w:r>
      <w:bookmarkEnd w:id="0"/>
      <w:r w:rsidR="00985FFD">
        <w:rPr>
          <w:rFonts w:asciiTheme="minorHAnsi" w:hAnsiTheme="minorHAnsi"/>
          <w:noProof/>
          <w:sz w:val="28"/>
        </w:rPr>
        <w:t>0.</w:t>
      </w:r>
      <w:r w:rsidR="00EA6D86">
        <w:rPr>
          <w:rFonts w:asciiTheme="minorHAnsi" w:hAnsiTheme="minorHAnsi"/>
          <w:noProof/>
          <w:sz w:val="28"/>
        </w:rPr>
        <w:t>2</w:t>
      </w:r>
    </w:p>
    <w:p w14:paraId="60779E22" w14:textId="77777777" w:rsidR="00612A8A" w:rsidRDefault="00612A8A" w:rsidP="009F4846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91318A8" w14:textId="675D106B" w:rsidR="009F4846" w:rsidRDefault="009F4846" w:rsidP="009F4846">
      <w:pPr>
        <w:pStyle w:val="BodytextAgency"/>
      </w:pPr>
      <w:r>
        <w:t xml:space="preserve">This checklist needs to be filled by the </w:t>
      </w:r>
      <w:r w:rsidR="0068337A">
        <w:t xml:space="preserve">Lead </w:t>
      </w:r>
      <w:r>
        <w:t>Data Scientist</w:t>
      </w:r>
      <w:r w:rsidR="0068337A">
        <w:t xml:space="preserve"> of the study</w:t>
      </w:r>
      <w:r>
        <w:t xml:space="preserve"> </w:t>
      </w:r>
      <w:r w:rsidR="00343FEC">
        <w:t>as part of the</w:t>
      </w:r>
      <w:r>
        <w:t xml:space="preserve"> request to the service desk to make the repository public.</w:t>
      </w:r>
    </w:p>
    <w:p w14:paraId="4CA5CAA2" w14:textId="77777777" w:rsidR="009F4846" w:rsidRDefault="009F4846" w:rsidP="009F4846">
      <w:pPr>
        <w:pStyle w:val="BodytextAgency"/>
      </w:pPr>
    </w:p>
    <w:p w14:paraId="0F5B8E62" w14:textId="77777777" w:rsidR="009F4846" w:rsidRDefault="009F4846" w:rsidP="009F4846">
      <w:pPr>
        <w:pStyle w:val="BodytextAgency"/>
      </w:pPr>
      <w:r>
        <w:t>Name of the Data Scientist: &lt;Fill in name&gt;</w:t>
      </w:r>
    </w:p>
    <w:p w14:paraId="005E3BAC" w14:textId="45BEA595" w:rsidR="00612A8A" w:rsidRDefault="00612A8A" w:rsidP="009F4846">
      <w:pPr>
        <w:pStyle w:val="BodytextAgency"/>
      </w:pPr>
      <w:r>
        <w:t>Date: 27 May 2026</w:t>
      </w:r>
    </w:p>
    <w:p w14:paraId="4671FDCC" w14:textId="77777777" w:rsidR="009F4846" w:rsidRDefault="009F4846" w:rsidP="009F4846">
      <w:pPr>
        <w:pStyle w:val="BodytextAgency"/>
      </w:pPr>
    </w:p>
    <w:p w14:paraId="46A57F94" w14:textId="0158C1AD" w:rsidR="00EA6D86" w:rsidRDefault="00EA6D86" w:rsidP="00EA6D86">
      <w:pPr>
        <w:pStyle w:val="BodytextAgency"/>
        <w:ind w:left="720" w:hanging="720"/>
      </w:pPr>
      <w: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>
        <w:tab/>
      </w:r>
      <w:r>
        <w:t>The code is tested to execute as expected.</w:t>
      </w:r>
    </w:p>
    <w:p w14:paraId="562AE524" w14:textId="77777777" w:rsidR="00EA6D86" w:rsidRDefault="00EA6D86" w:rsidP="009F4846">
      <w:pPr>
        <w:pStyle w:val="BodytextAgency"/>
      </w:pPr>
    </w:p>
    <w:p w14:paraId="3570FA55" w14:textId="65C71A1B" w:rsidR="00985FFD" w:rsidRDefault="002C5C24" w:rsidP="00EA6D86">
      <w:pPr>
        <w:pStyle w:val="BodytextAgency"/>
        <w:ind w:left="720" w:hanging="720"/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>
        <w:tab/>
        <w:t>Only study code is shared no results</w:t>
      </w:r>
      <w:r w:rsidR="00E70A66">
        <w:t xml:space="preserve"> </w:t>
      </w:r>
      <w:r w:rsidR="00985FFD">
        <w:t>are in the repository.</w:t>
      </w:r>
    </w:p>
    <w:p w14:paraId="1B76B670" w14:textId="77777777" w:rsidR="00985FFD" w:rsidRDefault="00985FFD" w:rsidP="002C5C24">
      <w:pPr>
        <w:pStyle w:val="BodytextAgency"/>
        <w:ind w:left="720" w:hanging="720"/>
      </w:pPr>
    </w:p>
    <w:p w14:paraId="550BC02F" w14:textId="46BB9DF6" w:rsidR="00985FFD" w:rsidRDefault="00985FFD" w:rsidP="002C5C24">
      <w:pPr>
        <w:pStyle w:val="BodytextAgency"/>
        <w:ind w:left="720" w:hanging="720"/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>
        <w:tab/>
        <w:t xml:space="preserve">There are no references to </w:t>
      </w:r>
      <w:r w:rsidR="00FC5CCF">
        <w:t xml:space="preserve">any employees in the repository. </w:t>
      </w:r>
    </w:p>
    <w:p w14:paraId="1401CA03" w14:textId="77777777" w:rsidR="002C5C24" w:rsidRDefault="002C5C24" w:rsidP="002C5C24">
      <w:pPr>
        <w:pStyle w:val="BodytextAgency"/>
        <w:ind w:left="720" w:hanging="720"/>
      </w:pPr>
    </w:p>
    <w:p w14:paraId="662CEAEB" w14:textId="22ABD786" w:rsidR="002C5C24" w:rsidRDefault="002C5C24" w:rsidP="002C5C24">
      <w:pPr>
        <w:pStyle w:val="BodytextAgency"/>
        <w:ind w:left="720" w:hanging="720"/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>
        <w:tab/>
      </w:r>
      <w:r w:rsidR="00DE2779">
        <w:t>No Cohort Diagnostics Code is shared only the code to run the study.</w:t>
      </w:r>
    </w:p>
    <w:p w14:paraId="7FCDBFC4" w14:textId="77777777" w:rsidR="002C5C24" w:rsidRDefault="002C5C24" w:rsidP="009F4846">
      <w:pPr>
        <w:pStyle w:val="BodytextAgency"/>
      </w:pPr>
    </w:p>
    <w:p w14:paraId="1E225DCB" w14:textId="77777777" w:rsidR="009F4846" w:rsidRDefault="009F4846" w:rsidP="009F4846">
      <w:pPr>
        <w:pStyle w:val="BodytextAgency"/>
        <w:ind w:left="720" w:hanging="720"/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bookmarkStart w:id="1" w:name="Check1"/>
      <w:r>
        <w:instrText xml:space="preserve"> FORMCHECKBOX </w:instrText>
      </w:r>
      <w:r>
        <w:fldChar w:fldCharType="separate"/>
      </w:r>
      <w:r>
        <w:fldChar w:fldCharType="end"/>
      </w:r>
      <w:bookmarkEnd w:id="1"/>
      <w:r>
        <w:t xml:space="preserve"> </w:t>
      </w:r>
      <w:r>
        <w:tab/>
        <w:t>All R files have the current license statement as defined by effective procedure SOP-DP-002 Study Code Release Procedure.</w:t>
      </w:r>
    </w:p>
    <w:p w14:paraId="2774F0B1" w14:textId="77777777" w:rsidR="009F4846" w:rsidRDefault="009F4846" w:rsidP="009F4846">
      <w:pPr>
        <w:pStyle w:val="BodytextAgency"/>
        <w:ind w:left="720" w:hanging="720"/>
      </w:pPr>
    </w:p>
    <w:p w14:paraId="4C4275C4" w14:textId="745DD4E8" w:rsidR="009F4846" w:rsidRDefault="009F4846" w:rsidP="009F4846">
      <w:pPr>
        <w:pStyle w:val="BodytextAgency"/>
        <w:ind w:left="720" w:hanging="720"/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>
        <w:tab/>
        <w:t xml:space="preserve">The Readme File contains the Disclaimer, Logo, Link to the entry in the EMA HMA Catalogue, and the study </w:t>
      </w:r>
      <w:r w:rsidR="00CD3CF5">
        <w:t>description</w:t>
      </w:r>
      <w:r>
        <w:t>, as specified in the template repository.</w:t>
      </w:r>
    </w:p>
    <w:p w14:paraId="2CACB446" w14:textId="77777777" w:rsidR="009F4846" w:rsidRDefault="009F4846" w:rsidP="009F4846">
      <w:pPr>
        <w:pStyle w:val="BodytextAgency"/>
        <w:ind w:left="720" w:hanging="720"/>
      </w:pPr>
    </w:p>
    <w:p w14:paraId="788CB39F" w14:textId="2FD1715F" w:rsidR="009F4846" w:rsidRPr="00717B71" w:rsidRDefault="009F4846" w:rsidP="009F4846">
      <w:pPr>
        <w:pStyle w:val="BodytextAgency"/>
        <w:ind w:left="720" w:hanging="720"/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>
        <w:tab/>
        <w:t xml:space="preserve">The Repository Contains </w:t>
      </w:r>
      <w:r w:rsidR="00717B71" w:rsidRPr="00717B71">
        <w:t xml:space="preserve">a </w:t>
      </w:r>
      <w:r w:rsidR="00545AC0" w:rsidRPr="00717B71">
        <w:t>single</w:t>
      </w:r>
      <w:r w:rsidRPr="00717B71">
        <w:t xml:space="preserve"> commit</w:t>
      </w:r>
      <w:r w:rsidR="00545AC0" w:rsidRPr="00717B71">
        <w:t xml:space="preserve"> without </w:t>
      </w:r>
      <w:r w:rsidR="007C68B6" w:rsidRPr="00717B71">
        <w:t>history</w:t>
      </w:r>
      <w:r w:rsidR="00B10F8C" w:rsidRPr="00717B71">
        <w:t xml:space="preserve"> (squashed)</w:t>
      </w:r>
      <w:r w:rsidRPr="00717B71">
        <w:t xml:space="preserve"> containing all the code of the study as used for the study report.</w:t>
      </w:r>
    </w:p>
    <w:p w14:paraId="2CB1EB1F" w14:textId="77777777" w:rsidR="00425D85" w:rsidRDefault="00425D85" w:rsidP="009F4846">
      <w:pPr>
        <w:pStyle w:val="BodytextAgency"/>
        <w:ind w:left="720" w:hanging="720"/>
      </w:pPr>
    </w:p>
    <w:p w14:paraId="4E82339F" w14:textId="1F4A9609" w:rsidR="00425D85" w:rsidRDefault="00425D85" w:rsidP="00D326CD">
      <w:pPr>
        <w:pStyle w:val="BodytextAgency"/>
        <w:ind w:left="720" w:hanging="720"/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The commit is made using the username “DARWIN EU CC” with email address enquiries@darwin-eu.org</w:t>
      </w:r>
      <w:r>
        <w:tab/>
        <w:t/>
      </w:r>
      <w:r w:rsidR="00D326CD">
        <w:t xml:space="preserve"/>
      </w:r>
      <w:r>
        <w:t xml:space="preserve"/>
      </w:r>
      <w:r w:rsidR="00BB4083">
        <w:t xml:space="preserve"/>
      </w:r>
      <w:r w:rsidR="00D326CD">
        <w:t/>
      </w:r>
      <w:r w:rsidR="00C43055">
        <w:t xml:space="preserve"/>
      </w:r>
      <w:r w:rsidR="00D326CD">
        <w:t xml:space="preserve"/>
      </w:r>
      <w:r w:rsidR="00BB4083">
        <w:t xml:space="preserve"/>
      </w:r>
      <w:r w:rsidR="00546386">
        <w:t/>
      </w:r>
      <w:r w:rsidR="00EA6D86">
        <w:t/>
      </w:r>
    </w:p>
    <w:p w14:paraId="48D3E4EE" w14:textId="77777777" w:rsidR="009F4846" w:rsidRDefault="009F4846" w:rsidP="009F4846">
      <w:pPr>
        <w:pStyle w:val="BodytextAgency"/>
        <w:ind w:left="720" w:hanging="720"/>
      </w:pPr>
    </w:p>
    <w:p w14:paraId="04025635" w14:textId="404005FA" w:rsidR="009F4846" w:rsidRDefault="009F4846" w:rsidP="009F4846">
      <w:pPr>
        <w:pStyle w:val="BodytextAgency"/>
        <w:ind w:left="720" w:hanging="720"/>
      </w:pPr>
      <w:r>
        <w:fldChar w:fldCharType="begin">
          <w:ffData>
            <w:name w:val="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>
        <w:tab/>
        <w:t>The Repository does not have an issue tracker.</w:t>
      </w:r>
    </w:p>
    <w:p w14:paraId="131F3830" w14:textId="77777777" w:rsidR="001C088D" w:rsidRDefault="001C088D" w:rsidP="009F4846">
      <w:pPr>
        <w:pStyle w:val="BodytextAgency"/>
        <w:ind w:left="720" w:hanging="720"/>
      </w:pPr>
    </w:p>
    <w:p w14:paraId="70444A14" w14:textId="798CBF9C" w:rsidR="001C088D" w:rsidRDefault="001C088D" w:rsidP="001C088D">
      <w:pPr>
        <w:pStyle w:val="BodytextAgency"/>
        <w:ind w:left="720" w:hanging="720"/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>
        <w:tab/>
        <w:t>The Repository does not have a discussion board.</w:t>
      </w:r>
    </w:p>
    <w:p w14:paraId="35E8489B" w14:textId="77777777" w:rsidR="001C088D" w:rsidRDefault="001C088D" w:rsidP="001C088D">
      <w:pPr>
        <w:pStyle w:val="BodytextAgency"/>
        <w:ind w:left="720" w:hanging="720"/>
      </w:pPr>
    </w:p>
    <w:p w14:paraId="40DCC37C" w14:textId="28A90144" w:rsidR="001C088D" w:rsidRDefault="001C088D" w:rsidP="00220130">
      <w:pPr>
        <w:pStyle w:val="BodytextAgency"/>
        <w:ind w:left="720" w:hanging="720"/>
      </w:pPr>
      <w:r>
        <w:fldChar w:fldCharType="begin">
          <w:ffData>
            <w:name w:val="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>
        <w:tab/>
        <w:t xml:space="preserve">The Repository </w:t>
      </w:r>
      <w:r w:rsidR="004E5C32">
        <w:t>has a</w:t>
      </w:r>
      <w:r w:rsidR="00912B9F">
        <w:t xml:space="preserve">n instructions.md </w:t>
      </w:r>
      <w:r w:rsidR="00220130">
        <w:t xml:space="preserve">with instructions </w:t>
      </w:r>
      <w:r w:rsidR="004E5C32">
        <w:t>that do</w:t>
      </w:r>
      <w:r w:rsidR="16AF485E">
        <w:t xml:space="preserve"> </w:t>
      </w:r>
      <w:r w:rsidR="004E5C32">
        <w:t>not refer to internal DARWIN EU servers, staff</w:t>
      </w:r>
      <w:r w:rsidR="00220130">
        <w:t>, or other sensitive information</w:t>
      </w:r>
      <w:r>
        <w:t>.</w:t>
      </w:r>
    </w:p>
    <w:p w14:paraId="68B1D743" w14:textId="77777777" w:rsidR="009F4846" w:rsidRDefault="009F4846" w:rsidP="009F4846">
      <w:pPr>
        <w:pStyle w:val="BodytextAgency"/>
        <w:ind w:left="720" w:hanging="720"/>
      </w:pPr>
    </w:p>
    <w:p w14:paraId="099C2565" w14:textId="480B18CD" w:rsidR="009F4846" w:rsidRDefault="009F4846" w:rsidP="009F4846">
      <w:pPr>
        <w:pStyle w:val="BodytextAgency"/>
        <w:ind w:left="720" w:hanging="720"/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</w:t>
      </w:r>
      <w:r>
        <w:tab/>
        <w:t>The code has a version number tag identical that of the latest code that was used for the study</w:t>
      </w:r>
      <w:r w:rsidR="004D21F2">
        <w:t xml:space="preserve"> or v1.0 in other situations</w:t>
      </w:r>
      <w:r>
        <w:t>.</w:t>
      </w:r>
    </w:p>
    <w:p w14:paraId="49AD0402" w14:textId="77777777" w:rsidR="00A55410" w:rsidRDefault="00A55410" w:rsidP="00A55410">
      <w:pPr>
        <w:pStyle w:val="BodytextAgency"/>
        <w:ind w:left="720" w:hanging="720"/>
      </w:pPr>
    </w:p>
    <w:p w14:paraId="0D7FACC7" w14:textId="4E29E17D" w:rsidR="00A55410" w:rsidRDefault="00A55410" w:rsidP="00A55410">
      <w:pPr>
        <w:pStyle w:val="BodytextAgency"/>
        <w:ind w:left="720" w:hanging="720"/>
      </w:pPr>
      <w:r>
        <w:fldChar w:fldCharType="begin">
          <w:ffData>
            <w:name w:val="Check1"/>
            <w:enabled/>
            <w:calcOnExit w:val="0"/>
            <w:checkBox>
              <w:sizeAuto/>
              <w:default w:val="1"/>
              <w:checked w:val="1"/>
            </w:checkBox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  <w:r>
        <w:t xml:space="preserve"> The main branch of the repository is protected to restrict deletions, and block force pushes.</w:t>
      </w:r>
      <w:r>
        <w:tab/>
        <w:t xml:space="preserve"/>
      </w:r>
      <w:r w:rsidR="007D1093">
        <w:t xml:space="preserve"/>
      </w:r>
      <w:r w:rsidR="006E7C17">
        <w:t/>
      </w:r>
      <w:r>
        <w:t/>
      </w:r>
    </w:p>
    <w:p w14:paraId="3E25C2C0" w14:textId="77777777" w:rsidR="00A55410" w:rsidRDefault="00A55410" w:rsidP="009F4846">
      <w:pPr>
        <w:pStyle w:val="BodytextAgency"/>
        <w:ind w:left="720" w:hanging="720"/>
      </w:pPr>
    </w:p>
    <w:p w14:paraId="32C4A030" w14:textId="77777777" w:rsidR="00A55410" w:rsidRDefault="00A55410" w:rsidP="009F4846">
      <w:pPr>
        <w:pStyle w:val="BodytextAgency"/>
        <w:ind w:left="720" w:hanging="720"/>
      </w:pPr>
    </w:p>
    <w:p w14:paraId="4653576D" w14:textId="77777777" w:rsidR="009F4846" w:rsidRDefault="009F4846" w:rsidP="009F4846">
      <w:pPr>
        <w:pStyle w:val="BodytextAgency"/>
        <w:ind w:left="720" w:hanging="720"/>
      </w:pPr>
    </w:p>
    <w:p w14:paraId="71F2404C" w14:textId="77777777" w:rsidR="00B43489" w:rsidRDefault="00B43489" w:rsidP="00B43489">
      <w:pPr>
        <w:pStyle w:val="BodytextAgency"/>
        <w:ind w:left="720" w:hanging="720"/>
      </w:pPr>
    </w:p>
    <w:p w14:paraId="65163E37" w14:textId="77777777" w:rsidR="00B43489" w:rsidRDefault="00B43489" w:rsidP="00B43489">
      <w:pPr>
        <w:pStyle w:val="BodytextAgency"/>
        <w:ind w:left="720" w:hanging="720"/>
      </w:pPr>
    </w:p>
    <w:p w14:paraId="5AB9932E" w14:textId="77777777" w:rsidR="00B43489" w:rsidRDefault="00B43489" w:rsidP="00026AFA">
      <w:pPr>
        <w:pStyle w:val="BodytextAgency"/>
        <w:ind w:left="720" w:hanging="720"/>
      </w:pPr>
    </w:p>
    <w:p w14:paraId="734EFDA0" w14:textId="77777777" w:rsidR="00B43489" w:rsidRDefault="00B43489" w:rsidP="00026AFA">
      <w:pPr>
        <w:pStyle w:val="BodytextAgency"/>
        <w:ind w:left="720" w:hanging="720"/>
      </w:pPr>
    </w:p>
    <w:p w14:paraId="0E4D037A" w14:textId="77777777" w:rsidR="00B43489" w:rsidRDefault="00B43489" w:rsidP="00026AFA">
      <w:pPr>
        <w:pStyle w:val="BodytextAgency"/>
        <w:ind w:left="720" w:hanging="720"/>
      </w:pPr>
    </w:p>
    <w:p w14:paraId="7D753276" w14:textId="77777777" w:rsidR="00026AFA" w:rsidRDefault="00026AFA" w:rsidP="00026AFA">
      <w:pPr>
        <w:pStyle w:val="BodytextAgency"/>
        <w:ind w:left="720" w:hanging="720"/>
      </w:pPr>
    </w:p>
    <w:p w14:paraId="7BAB17D9" w14:textId="77777777" w:rsidR="00026AFA" w:rsidRPr="00026AFA" w:rsidRDefault="00026AFA" w:rsidP="00026AFA">
      <w:pPr>
        <w:pStyle w:val="BodytextAgency"/>
        <w:ind w:left="720" w:hanging="720"/>
      </w:pPr>
    </w:p>
    <w:sectPr w:rsidR="00026AFA" w:rsidRPr="00026AFA" w:rsidSect="00CF368F">
      <w:headerReference w:type="default" r:id="rId11"/>
      <w:footerReference w:type="default" r:id="rId12"/>
      <w:footerReference w:type="first" r:id="rId13"/>
      <w:pgSz w:w="11907" w:h="16839" w:code="9"/>
      <w:pgMar w:top="1418" w:right="1247" w:bottom="1418" w:left="1247" w:header="284" w:footer="68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98C9AF" w14:textId="77777777" w:rsidR="008471BB" w:rsidRDefault="008471BB">
      <w:r>
        <w:separator/>
      </w:r>
    </w:p>
  </w:endnote>
  <w:endnote w:type="continuationSeparator" w:id="0">
    <w:p w14:paraId="2AC31D70" w14:textId="77777777" w:rsidR="008471BB" w:rsidRDefault="008471BB">
      <w:r>
        <w:continuationSeparator/>
      </w:r>
    </w:p>
  </w:endnote>
  <w:endnote w:type="continuationNotice" w:id="1">
    <w:p w14:paraId="1C103CCA" w14:textId="77777777" w:rsidR="008471BB" w:rsidRDefault="008471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1E0" w:firstRow="1" w:lastRow="1" w:firstColumn="1" w:lastColumn="1" w:noHBand="0" w:noVBand="0"/>
    </w:tblPr>
    <w:tblGrid>
      <w:gridCol w:w="6196"/>
      <w:gridCol w:w="3217"/>
    </w:tblGrid>
    <w:tr w:rsidR="00E50E8B" w14:paraId="31438CD2" w14:textId="77777777">
      <w:tc>
        <w:tcPr>
          <w:tcW w:w="5000" w:type="pct"/>
          <w:gridSpan w:val="2"/>
          <w:tcBorders>
            <w:top w:val="single" w:sz="2" w:space="0" w:color="auto"/>
            <w:left w:val="nil"/>
            <w:bottom w:val="nil"/>
            <w:right w:val="nil"/>
          </w:tcBorders>
          <w:tcMar>
            <w:left w:w="0" w:type="dxa"/>
            <w:right w:w="0" w:type="dxa"/>
          </w:tcMar>
        </w:tcPr>
        <w:p w14:paraId="69EC81FC" w14:textId="77777777" w:rsidR="006E0D97" w:rsidRDefault="006E0D97">
          <w:pPr>
            <w:pStyle w:val="FooterAgency"/>
          </w:pPr>
        </w:p>
      </w:tc>
    </w:tr>
    <w:tr w:rsidR="00E50E8B" w14:paraId="330A096A" w14:textId="77777777">
      <w:tc>
        <w:tcPr>
          <w:tcW w:w="3291" w:type="pct"/>
          <w:tcMar>
            <w:left w:w="0" w:type="dxa"/>
            <w:right w:w="0" w:type="dxa"/>
          </w:tcMar>
        </w:tcPr>
        <w:p w14:paraId="077E19D4" w14:textId="77777777" w:rsidR="006E0D97" w:rsidRPr="00B57191" w:rsidRDefault="00D07EC4">
          <w:pPr>
            <w:pStyle w:val="FooterAgency"/>
            <w:rPr>
              <w:lang w:val="sv-SE"/>
            </w:rPr>
          </w:pPr>
          <w:r>
            <w:rPr>
              <w:szCs w:val="15"/>
            </w:rPr>
            <w:t>Darwin EU® Coordination Cent</w:t>
          </w:r>
          <w:r w:rsidR="00D173C1">
            <w:rPr>
              <w:szCs w:val="15"/>
            </w:rPr>
            <w:t>re</w:t>
          </w:r>
        </w:p>
      </w:tc>
      <w:tc>
        <w:tcPr>
          <w:tcW w:w="1709" w:type="pct"/>
          <w:tcMar>
            <w:left w:w="0" w:type="dxa"/>
            <w:right w:w="0" w:type="dxa"/>
          </w:tcMar>
        </w:tcPr>
        <w:p w14:paraId="0BB17CB6" w14:textId="77777777" w:rsidR="006E0D97" w:rsidRDefault="002678E1">
          <w:pPr>
            <w:jc w:val="right"/>
            <w:rPr>
              <w:rStyle w:val="PageNumberAgency0"/>
              <w:lang w:val="fr-FR"/>
            </w:rPr>
          </w:pPr>
          <w:r>
            <w:rPr>
              <w:rStyle w:val="PageNumberAgency0"/>
              <w:lang w:val="fr-FR"/>
            </w:rPr>
            <w:t xml:space="preserve">Page </w:t>
          </w:r>
          <w:r>
            <w:rPr>
              <w:rStyle w:val="PageNumberAgency0"/>
            </w:rPr>
            <w:fldChar w:fldCharType="begin"/>
          </w:r>
          <w:r>
            <w:rPr>
              <w:rStyle w:val="PageNumberAgency0"/>
              <w:lang w:val="fr-FR"/>
            </w:rPr>
            <w:instrText xml:space="preserve"> PAGE </w:instrText>
          </w:r>
          <w:r>
            <w:rPr>
              <w:rStyle w:val="PageNumberAgency0"/>
            </w:rPr>
            <w:fldChar w:fldCharType="separate"/>
          </w:r>
          <w:r w:rsidR="00B33813">
            <w:rPr>
              <w:rStyle w:val="PageNumberAgency0"/>
              <w:noProof/>
              <w:lang w:val="fr-FR"/>
            </w:rPr>
            <w:t>2</w:t>
          </w:r>
          <w:r>
            <w:rPr>
              <w:rStyle w:val="PageNumberAgency0"/>
            </w:rPr>
            <w:fldChar w:fldCharType="end"/>
          </w:r>
          <w:r>
            <w:rPr>
              <w:rStyle w:val="PageNumberAgency0"/>
              <w:lang w:val="fr-FR"/>
            </w:rPr>
            <w:t>/</w:t>
          </w:r>
          <w:r>
            <w:rPr>
              <w:rStyle w:val="PageNumberAgency0"/>
            </w:rPr>
            <w:fldChar w:fldCharType="begin"/>
          </w:r>
          <w:r>
            <w:rPr>
              <w:rStyle w:val="PageNumberAgency0"/>
              <w:lang w:val="fr-FR"/>
            </w:rPr>
            <w:instrText xml:space="preserve"> NUMPAGES </w:instrText>
          </w:r>
          <w:r>
            <w:rPr>
              <w:rStyle w:val="PageNumberAgency0"/>
            </w:rPr>
            <w:fldChar w:fldCharType="separate"/>
          </w:r>
          <w:r w:rsidR="00B33813">
            <w:rPr>
              <w:rStyle w:val="PageNumberAgency0"/>
              <w:noProof/>
              <w:lang w:val="fr-FR"/>
            </w:rPr>
            <w:t>2</w:t>
          </w:r>
          <w:r>
            <w:rPr>
              <w:rStyle w:val="PageNumberAgency0"/>
            </w:rPr>
            <w:fldChar w:fldCharType="end"/>
          </w:r>
        </w:p>
      </w:tc>
    </w:tr>
  </w:tbl>
  <w:p w14:paraId="2318034C" w14:textId="77777777" w:rsidR="006E0D97" w:rsidRDefault="006E0D97" w:rsidP="006E0D97">
    <w:pPr>
      <w:pStyle w:val="FooterAgency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ayout w:type="fixed"/>
      <w:tblLook w:val="01E0" w:firstRow="1" w:lastRow="1" w:firstColumn="1" w:lastColumn="1" w:noHBand="0" w:noVBand="0"/>
    </w:tblPr>
    <w:tblGrid>
      <w:gridCol w:w="6196"/>
      <w:gridCol w:w="3217"/>
    </w:tblGrid>
    <w:tr w:rsidR="00E50E8B" w14:paraId="64CDEFAF" w14:textId="77777777">
      <w:tc>
        <w:tcPr>
          <w:tcW w:w="9413" w:type="dxa"/>
          <w:gridSpan w:val="2"/>
          <w:tcBorders>
            <w:top w:val="single" w:sz="2" w:space="0" w:color="auto"/>
            <w:left w:val="nil"/>
            <w:bottom w:val="nil"/>
            <w:right w:val="nil"/>
          </w:tcBorders>
          <w:tcMar>
            <w:left w:w="0" w:type="dxa"/>
            <w:right w:w="0" w:type="dxa"/>
          </w:tcMar>
          <w:vAlign w:val="bottom"/>
        </w:tcPr>
        <w:p w14:paraId="0E3A11EA" w14:textId="77777777" w:rsidR="006E0D97" w:rsidRDefault="006E0D97">
          <w:pPr>
            <w:rPr>
              <w:rFonts w:eastAsia="Verdana" w:cs="Verdana"/>
              <w:color w:val="6D6F71"/>
              <w:sz w:val="14"/>
              <w:szCs w:val="14"/>
            </w:rPr>
          </w:pPr>
        </w:p>
      </w:tc>
    </w:tr>
    <w:tr w:rsidR="00CF368F" w14:paraId="3CE84E28" w14:textId="77777777" w:rsidTr="00CF368F">
      <w:tc>
        <w:tcPr>
          <w:tcW w:w="6196" w:type="dxa"/>
          <w:tcMar>
            <w:left w:w="0" w:type="dxa"/>
            <w:right w:w="0" w:type="dxa"/>
          </w:tcMar>
        </w:tcPr>
        <w:p w14:paraId="4B70F6D2" w14:textId="77777777" w:rsidR="00CF368F" w:rsidRPr="00B57191" w:rsidRDefault="00CF368F" w:rsidP="00CF368F">
          <w:pPr>
            <w:pStyle w:val="FooterAgency"/>
            <w:rPr>
              <w:lang w:val="sv-SE"/>
            </w:rPr>
          </w:pPr>
          <w:r>
            <w:rPr>
              <w:szCs w:val="15"/>
            </w:rPr>
            <w:t>Darwin EU® Coordination Centre</w:t>
          </w:r>
        </w:p>
      </w:tc>
      <w:tc>
        <w:tcPr>
          <w:tcW w:w="3217" w:type="dxa"/>
          <w:tcMar>
            <w:left w:w="0" w:type="dxa"/>
            <w:right w:w="0" w:type="dxa"/>
          </w:tcMar>
        </w:tcPr>
        <w:p w14:paraId="47B9C5DB" w14:textId="77777777" w:rsidR="00CF368F" w:rsidRDefault="00CF368F" w:rsidP="00CF368F">
          <w:pPr>
            <w:jc w:val="right"/>
            <w:rPr>
              <w:rStyle w:val="PageNumberAgency0"/>
              <w:lang w:val="fr-FR"/>
            </w:rPr>
          </w:pPr>
          <w:r>
            <w:rPr>
              <w:rStyle w:val="PageNumberAgency0"/>
              <w:lang w:val="fr-FR"/>
            </w:rPr>
            <w:t xml:space="preserve">Page </w:t>
          </w:r>
          <w:r>
            <w:rPr>
              <w:rStyle w:val="PageNumberAgency0"/>
            </w:rPr>
            <w:fldChar w:fldCharType="begin"/>
          </w:r>
          <w:r>
            <w:rPr>
              <w:rStyle w:val="PageNumberAgency0"/>
              <w:lang w:val="fr-FR"/>
            </w:rPr>
            <w:instrText xml:space="preserve"> PAGE </w:instrText>
          </w:r>
          <w:r>
            <w:rPr>
              <w:rStyle w:val="PageNumberAgency0"/>
            </w:rPr>
            <w:fldChar w:fldCharType="separate"/>
          </w:r>
          <w:r>
            <w:rPr>
              <w:rStyle w:val="PageNumberAgency0"/>
            </w:rPr>
            <w:t>2</w:t>
          </w:r>
          <w:r>
            <w:rPr>
              <w:rStyle w:val="PageNumberAgency0"/>
            </w:rPr>
            <w:fldChar w:fldCharType="end"/>
          </w:r>
          <w:r>
            <w:rPr>
              <w:rStyle w:val="PageNumberAgency0"/>
              <w:lang w:val="fr-FR"/>
            </w:rPr>
            <w:t>/</w:t>
          </w:r>
          <w:r>
            <w:rPr>
              <w:rStyle w:val="PageNumberAgency0"/>
            </w:rPr>
            <w:fldChar w:fldCharType="begin"/>
          </w:r>
          <w:r>
            <w:rPr>
              <w:rStyle w:val="PageNumberAgency0"/>
              <w:lang w:val="fr-FR"/>
            </w:rPr>
            <w:instrText xml:space="preserve"> NUMPAGES </w:instrText>
          </w:r>
          <w:r>
            <w:rPr>
              <w:rStyle w:val="PageNumberAgency0"/>
            </w:rPr>
            <w:fldChar w:fldCharType="separate"/>
          </w:r>
          <w:r>
            <w:rPr>
              <w:rStyle w:val="PageNumberAgency0"/>
            </w:rPr>
            <w:t>2</w:t>
          </w:r>
          <w:r>
            <w:rPr>
              <w:rStyle w:val="PageNumberAgency0"/>
            </w:rPr>
            <w:fldChar w:fldCharType="end"/>
          </w:r>
        </w:p>
      </w:tc>
    </w:tr>
  </w:tbl>
  <w:p w14:paraId="370B2814" w14:textId="77777777" w:rsidR="00CF368F" w:rsidRDefault="00CF368F" w:rsidP="00CF368F">
    <w:pPr>
      <w:pStyle w:val="FooterAgency"/>
    </w:pPr>
  </w:p>
  <w:p w14:paraId="420D4F0C" w14:textId="77777777" w:rsidR="006E0D97" w:rsidRDefault="006E0D97" w:rsidP="006E0D97">
    <w:pPr>
      <w:pStyle w:val="FooterAgency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6D0F94" w14:textId="77777777" w:rsidR="008471BB" w:rsidRDefault="008471BB">
      <w:r>
        <w:separator/>
      </w:r>
    </w:p>
  </w:footnote>
  <w:footnote w:type="continuationSeparator" w:id="0">
    <w:p w14:paraId="5010B626" w14:textId="77777777" w:rsidR="008471BB" w:rsidRDefault="008471BB">
      <w:r>
        <w:continuationSeparator/>
      </w:r>
    </w:p>
  </w:footnote>
  <w:footnote w:type="continuationNotice" w:id="1">
    <w:p w14:paraId="2E713715" w14:textId="77777777" w:rsidR="008471BB" w:rsidRDefault="008471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ADB2FA" w14:textId="77777777" w:rsidR="00E32EE3" w:rsidRDefault="00E32EE3" w:rsidP="00CF368F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D1D08"/>
    <w:multiLevelType w:val="hybridMultilevel"/>
    <w:tmpl w:val="CF3CC2C4"/>
    <w:lvl w:ilvl="0" w:tplc="71A8CF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23C803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A9E5A9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209FD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CA96F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576511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28D5B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2E01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BFD626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F4D74"/>
    <w:multiLevelType w:val="multilevel"/>
    <w:tmpl w:val="A02E932A"/>
    <w:styleLink w:val="BulletsAgency"/>
    <w:lvl w:ilvl="0">
      <w:start w:val="1"/>
      <w:numFmt w:val="bullet"/>
      <w:lvlText w:val=""/>
      <w:lvlJc w:val="left"/>
      <w:pPr>
        <w:tabs>
          <w:tab w:val="num" w:pos="357"/>
        </w:tabs>
        <w:ind w:left="357" w:hanging="357"/>
      </w:pPr>
      <w:rPr>
        <w:rFonts w:ascii="Symbol" w:hAnsi="Symbol" w:hint="default"/>
        <w:color w:val="003399"/>
        <w:sz w:val="18"/>
      </w:rPr>
    </w:lvl>
    <w:lvl w:ilvl="1">
      <w:start w:val="1"/>
      <w:numFmt w:val="bullet"/>
      <w:lvlText w:val="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003399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720"/>
        </w:tabs>
        <w:ind w:left="720" w:firstLine="0"/>
      </w:pPr>
      <w:rPr>
        <w:rFonts w:hint="default"/>
      </w:rPr>
    </w:lvl>
  </w:abstractNum>
  <w:abstractNum w:abstractNumId="2" w15:restartNumberingAfterBreak="0">
    <w:nsid w:val="096928D3"/>
    <w:multiLevelType w:val="hybridMultilevel"/>
    <w:tmpl w:val="30D47D0A"/>
    <w:lvl w:ilvl="0" w:tplc="F0521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6E0D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36871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DC2C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6852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69E25A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96460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5A64B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6206E53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27BC8"/>
    <w:multiLevelType w:val="multilevel"/>
    <w:tmpl w:val="A66AC686"/>
    <w:lvl w:ilvl="0">
      <w:start w:val="1"/>
      <w:numFmt w:val="decimal"/>
      <w:pStyle w:val="TableheadingAgency"/>
      <w:suff w:val="space"/>
      <w:lvlText w:val="Table %1. "/>
      <w:lvlJc w:val="left"/>
      <w:pPr>
        <w:ind w:left="0" w:firstLine="0"/>
      </w:pPr>
      <w:rPr>
        <w:rFonts w:ascii="Verdana" w:hAnsi="Verdana" w:hint="default"/>
        <w:b/>
        <w:i w:val="0"/>
        <w:sz w:val="18"/>
        <w:szCs w:val="18"/>
      </w:rPr>
    </w:lvl>
    <w:lvl w:ilvl="1">
      <w:start w:val="1"/>
      <w:numFmt w:val="decimalZero"/>
      <w:isLgl/>
      <w:lvlText w:val="%1Section .%2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  <w:rPr>
        <w:rFonts w:hint="default"/>
      </w:r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  <w:rPr>
        <w:rFonts w:hint="default"/>
      </w:r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  <w:rPr>
        <w:rFonts w:hint="default"/>
      </w:rPr>
    </w:lvl>
  </w:abstractNum>
  <w:abstractNum w:abstractNumId="4" w15:restartNumberingAfterBreak="0">
    <w:nsid w:val="0E7A0AF4"/>
    <w:multiLevelType w:val="multilevel"/>
    <w:tmpl w:val="14DA7716"/>
    <w:lvl w:ilvl="0">
      <w:start w:val="1"/>
      <w:numFmt w:val="decimal"/>
      <w:pStyle w:val="FigureheadingAgency"/>
      <w:suff w:val="space"/>
      <w:lvlText w:val="Figure %1. "/>
      <w:lvlJc w:val="left"/>
      <w:pPr>
        <w:ind w:left="432" w:hanging="432"/>
      </w:pPr>
      <w:rPr>
        <w:rFonts w:ascii="Verdana" w:hAnsi="Verdana" w:hint="default"/>
        <w:b/>
        <w:i w:val="0"/>
        <w:color w:val="auto"/>
        <w:sz w:val="18"/>
        <w:szCs w:val="1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0FFF4C2E"/>
    <w:multiLevelType w:val="hybridMultilevel"/>
    <w:tmpl w:val="A93276FC"/>
    <w:lvl w:ilvl="0" w:tplc="800817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B0316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954ABB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DAD29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D627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61C9B4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628E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7878A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918A56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2B0BBC"/>
    <w:multiLevelType w:val="multilevel"/>
    <w:tmpl w:val="D678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64282B"/>
    <w:multiLevelType w:val="multilevel"/>
    <w:tmpl w:val="7614763A"/>
    <w:styleLink w:val="NumberlistAgency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color w:val="auto"/>
        <w:sz w:val="18"/>
        <w:szCs w:val="1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964" w:hanging="604"/>
      </w:pPr>
      <w:rPr>
        <w:rFonts w:ascii="Verdana" w:hAnsi="Verdana" w:hint="default"/>
        <w:b w:val="0"/>
        <w:i w:val="0"/>
        <w:caps w:val="0"/>
        <w:strike w:val="0"/>
        <w:dstrike w:val="0"/>
        <w:vanish w:val="0"/>
        <w:color w:val="auto"/>
        <w:sz w:val="18"/>
        <w:szCs w:val="18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none"/>
      <w:lvlText w:val="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964"/>
        </w:tabs>
        <w:ind w:left="964" w:hanging="60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964"/>
        </w:tabs>
        <w:ind w:left="964" w:hanging="607"/>
      </w:pPr>
      <w:rPr>
        <w:rFonts w:hint="default"/>
      </w:rPr>
    </w:lvl>
  </w:abstractNum>
  <w:abstractNum w:abstractNumId="8" w15:restartNumberingAfterBreak="0">
    <w:nsid w:val="1F4D7976"/>
    <w:multiLevelType w:val="multilevel"/>
    <w:tmpl w:val="11F4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00933CE"/>
    <w:multiLevelType w:val="hybridMultilevel"/>
    <w:tmpl w:val="4FCEEB3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866FA"/>
    <w:multiLevelType w:val="hybridMultilevel"/>
    <w:tmpl w:val="520E3F90"/>
    <w:lvl w:ilvl="0" w:tplc="45B6DC48">
      <w:start w:val="5"/>
      <w:numFmt w:val="bullet"/>
      <w:lvlText w:val="-"/>
      <w:lvlJc w:val="left"/>
      <w:pPr>
        <w:ind w:left="720" w:hanging="360"/>
      </w:pPr>
      <w:rPr>
        <w:rFonts w:ascii="Verdana" w:eastAsia="Verdana" w:hAnsi="Verdana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A23868"/>
    <w:multiLevelType w:val="hybridMultilevel"/>
    <w:tmpl w:val="571057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913375"/>
    <w:multiLevelType w:val="hybridMultilevel"/>
    <w:tmpl w:val="7A56C7C4"/>
    <w:lvl w:ilvl="0" w:tplc="DE982654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D70E26"/>
    <w:multiLevelType w:val="hybridMultilevel"/>
    <w:tmpl w:val="D33E7220"/>
    <w:lvl w:ilvl="0" w:tplc="C1C08434">
      <w:start w:val="1"/>
      <w:numFmt w:val="decimal"/>
      <w:lvlText w:val="%1."/>
      <w:lvlJc w:val="left"/>
      <w:pPr>
        <w:ind w:left="720" w:hanging="360"/>
      </w:pPr>
    </w:lvl>
    <w:lvl w:ilvl="1" w:tplc="420054D6" w:tentative="1">
      <w:start w:val="1"/>
      <w:numFmt w:val="lowerLetter"/>
      <w:lvlText w:val="%2."/>
      <w:lvlJc w:val="left"/>
      <w:pPr>
        <w:ind w:left="1440" w:hanging="360"/>
      </w:pPr>
    </w:lvl>
    <w:lvl w:ilvl="2" w:tplc="075835AE" w:tentative="1">
      <w:start w:val="1"/>
      <w:numFmt w:val="lowerRoman"/>
      <w:lvlText w:val="%3."/>
      <w:lvlJc w:val="right"/>
      <w:pPr>
        <w:ind w:left="2160" w:hanging="180"/>
      </w:pPr>
    </w:lvl>
    <w:lvl w:ilvl="3" w:tplc="C4EC42D8" w:tentative="1">
      <w:start w:val="1"/>
      <w:numFmt w:val="decimal"/>
      <w:lvlText w:val="%4."/>
      <w:lvlJc w:val="left"/>
      <w:pPr>
        <w:ind w:left="2880" w:hanging="360"/>
      </w:pPr>
    </w:lvl>
    <w:lvl w:ilvl="4" w:tplc="DF6854FC" w:tentative="1">
      <w:start w:val="1"/>
      <w:numFmt w:val="lowerLetter"/>
      <w:lvlText w:val="%5."/>
      <w:lvlJc w:val="left"/>
      <w:pPr>
        <w:ind w:left="3600" w:hanging="360"/>
      </w:pPr>
    </w:lvl>
    <w:lvl w:ilvl="5" w:tplc="D1D8F55C" w:tentative="1">
      <w:start w:val="1"/>
      <w:numFmt w:val="lowerRoman"/>
      <w:lvlText w:val="%6."/>
      <w:lvlJc w:val="right"/>
      <w:pPr>
        <w:ind w:left="4320" w:hanging="180"/>
      </w:pPr>
    </w:lvl>
    <w:lvl w:ilvl="6" w:tplc="969EA560" w:tentative="1">
      <w:start w:val="1"/>
      <w:numFmt w:val="decimal"/>
      <w:lvlText w:val="%7."/>
      <w:lvlJc w:val="left"/>
      <w:pPr>
        <w:ind w:left="5040" w:hanging="360"/>
      </w:pPr>
    </w:lvl>
    <w:lvl w:ilvl="7" w:tplc="D7C67CCA" w:tentative="1">
      <w:start w:val="1"/>
      <w:numFmt w:val="lowerLetter"/>
      <w:lvlText w:val="%8."/>
      <w:lvlJc w:val="left"/>
      <w:pPr>
        <w:ind w:left="5760" w:hanging="360"/>
      </w:pPr>
    </w:lvl>
    <w:lvl w:ilvl="8" w:tplc="DFE4D11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994AC5"/>
    <w:multiLevelType w:val="hybridMultilevel"/>
    <w:tmpl w:val="7C041EB8"/>
    <w:lvl w:ilvl="0" w:tplc="25464FC0">
      <w:start w:val="1"/>
      <w:numFmt w:val="decimal"/>
      <w:lvlText w:val="%1."/>
      <w:lvlJc w:val="left"/>
      <w:pPr>
        <w:ind w:left="720" w:hanging="360"/>
      </w:pPr>
    </w:lvl>
    <w:lvl w:ilvl="1" w:tplc="DE982654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C9487646" w:tentative="1">
      <w:start w:val="1"/>
      <w:numFmt w:val="lowerRoman"/>
      <w:lvlText w:val="%3."/>
      <w:lvlJc w:val="right"/>
      <w:pPr>
        <w:ind w:left="2160" w:hanging="180"/>
      </w:pPr>
    </w:lvl>
    <w:lvl w:ilvl="3" w:tplc="C744EDB2" w:tentative="1">
      <w:start w:val="1"/>
      <w:numFmt w:val="decimal"/>
      <w:lvlText w:val="%4."/>
      <w:lvlJc w:val="left"/>
      <w:pPr>
        <w:ind w:left="2880" w:hanging="360"/>
      </w:pPr>
    </w:lvl>
    <w:lvl w:ilvl="4" w:tplc="7806EAF0" w:tentative="1">
      <w:start w:val="1"/>
      <w:numFmt w:val="lowerLetter"/>
      <w:lvlText w:val="%5."/>
      <w:lvlJc w:val="left"/>
      <w:pPr>
        <w:ind w:left="3600" w:hanging="360"/>
      </w:pPr>
    </w:lvl>
    <w:lvl w:ilvl="5" w:tplc="767CF1DE" w:tentative="1">
      <w:start w:val="1"/>
      <w:numFmt w:val="lowerRoman"/>
      <w:lvlText w:val="%6."/>
      <w:lvlJc w:val="right"/>
      <w:pPr>
        <w:ind w:left="4320" w:hanging="180"/>
      </w:pPr>
    </w:lvl>
    <w:lvl w:ilvl="6" w:tplc="830CD4E4" w:tentative="1">
      <w:start w:val="1"/>
      <w:numFmt w:val="decimal"/>
      <w:lvlText w:val="%7."/>
      <w:lvlJc w:val="left"/>
      <w:pPr>
        <w:ind w:left="5040" w:hanging="360"/>
      </w:pPr>
    </w:lvl>
    <w:lvl w:ilvl="7" w:tplc="EAAC4810" w:tentative="1">
      <w:start w:val="1"/>
      <w:numFmt w:val="lowerLetter"/>
      <w:lvlText w:val="%8."/>
      <w:lvlJc w:val="left"/>
      <w:pPr>
        <w:ind w:left="5760" w:hanging="360"/>
      </w:pPr>
    </w:lvl>
    <w:lvl w:ilvl="8" w:tplc="256E312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3B432D"/>
    <w:multiLevelType w:val="hybridMultilevel"/>
    <w:tmpl w:val="89F881F4"/>
    <w:lvl w:ilvl="0" w:tplc="8A0A47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6ACEB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B7631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0224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1CC9C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7B6B47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B8ACA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7E68A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91E41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FE69DA"/>
    <w:multiLevelType w:val="hybridMultilevel"/>
    <w:tmpl w:val="39283AFA"/>
    <w:lvl w:ilvl="0" w:tplc="FEC8E12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51E21733"/>
    <w:multiLevelType w:val="multilevel"/>
    <w:tmpl w:val="A94C57BE"/>
    <w:lvl w:ilvl="0">
      <w:start w:val="1"/>
      <w:numFmt w:val="decimal"/>
      <w:pStyle w:val="Heading1Agency"/>
      <w:suff w:val="space"/>
      <w:lvlText w:val="%1.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Agency"/>
      <w:suff w:val="space"/>
      <w:lvlText w:val="%1.%2.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Agency"/>
      <w:suff w:val="space"/>
      <w:lvlText w:val="%1.%2.%3. 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Agency"/>
      <w:isLgl/>
      <w:suff w:val="space"/>
      <w:lvlText w:val="%1.%2.%3.%4. 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Agency"/>
      <w:suff w:val="space"/>
      <w:lvlText w:val="%1.%2.%3.%4.%5. "/>
      <w:lvlJc w:val="left"/>
      <w:pPr>
        <w:ind w:left="0" w:firstLine="0"/>
      </w:pPr>
      <w:rPr>
        <w:rFonts w:hint="default"/>
      </w:rPr>
    </w:lvl>
    <w:lvl w:ilvl="5">
      <w:start w:val="1"/>
      <w:numFmt w:val="decimal"/>
      <w:pStyle w:val="Heading6Agency"/>
      <w:suff w:val="space"/>
      <w:lvlText w:val="%1.%2.%3.%4.%5.%6. "/>
      <w:lvlJc w:val="left"/>
      <w:pPr>
        <w:ind w:left="0" w:firstLine="0"/>
      </w:pPr>
      <w:rPr>
        <w:rFonts w:hint="default"/>
      </w:rPr>
    </w:lvl>
    <w:lvl w:ilvl="6">
      <w:start w:val="1"/>
      <w:numFmt w:val="decimal"/>
      <w:pStyle w:val="Heading7Agency"/>
      <w:suff w:val="space"/>
      <w:lvlText w:val="%1.%2.%3.%4.%5.%6.%7. "/>
      <w:lvlJc w:val="left"/>
      <w:pPr>
        <w:ind w:left="0" w:firstLine="0"/>
      </w:pPr>
      <w:rPr>
        <w:rFonts w:hint="default"/>
      </w:rPr>
    </w:lvl>
    <w:lvl w:ilvl="7">
      <w:start w:val="1"/>
      <w:numFmt w:val="decimal"/>
      <w:pStyle w:val="Heading8Agency"/>
      <w:suff w:val="space"/>
      <w:lvlText w:val="%1.%2.%3.%4.%5.%6.%7.%8. "/>
      <w:lvlJc w:val="left"/>
      <w:pPr>
        <w:ind w:left="0" w:firstLine="0"/>
      </w:pPr>
      <w:rPr>
        <w:rFonts w:hint="default"/>
      </w:rPr>
    </w:lvl>
    <w:lvl w:ilvl="8">
      <w:start w:val="1"/>
      <w:numFmt w:val="decimal"/>
      <w:pStyle w:val="Heading9Agency"/>
      <w:suff w:val="space"/>
      <w:lvlText w:val="%1.%2.%3.%4.%5.%6.%7.%8.%9. 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7E12821"/>
    <w:multiLevelType w:val="hybridMultilevel"/>
    <w:tmpl w:val="71A68DD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8736EF5"/>
    <w:multiLevelType w:val="hybridMultilevel"/>
    <w:tmpl w:val="85DA68E6"/>
    <w:lvl w:ilvl="0" w:tplc="F0521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9348E7"/>
    <w:multiLevelType w:val="multilevel"/>
    <w:tmpl w:val="3A06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98B4802"/>
    <w:multiLevelType w:val="multilevel"/>
    <w:tmpl w:val="612EB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0608D3"/>
    <w:multiLevelType w:val="hybridMultilevel"/>
    <w:tmpl w:val="8DD6F580"/>
    <w:lvl w:ilvl="0" w:tplc="D36435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DBCA1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94294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2CA1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988E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A689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CE1C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D8D8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7E70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6B9750B4"/>
    <w:multiLevelType w:val="hybridMultilevel"/>
    <w:tmpl w:val="6CA801B2"/>
    <w:lvl w:ilvl="0" w:tplc="84F053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B0497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EDCED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34FEF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66F6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2B6114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72996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1E048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994ECAB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E6015A9"/>
    <w:multiLevelType w:val="hybridMultilevel"/>
    <w:tmpl w:val="72ACAC34"/>
    <w:lvl w:ilvl="0" w:tplc="01B6EE5E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A0A6A5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8F7A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4E05F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D8A34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F1CD2E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D4788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54558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F209D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346411"/>
    <w:multiLevelType w:val="hybridMultilevel"/>
    <w:tmpl w:val="3F3AF652"/>
    <w:lvl w:ilvl="0" w:tplc="F05215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D6613F5"/>
    <w:multiLevelType w:val="multilevel"/>
    <w:tmpl w:val="7FAEAB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EC645F4"/>
    <w:multiLevelType w:val="hybridMultilevel"/>
    <w:tmpl w:val="BC26AE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1507110">
    <w:abstractNumId w:val="1"/>
  </w:num>
  <w:num w:numId="2" w16cid:durableId="229735484">
    <w:abstractNumId w:val="7"/>
  </w:num>
  <w:num w:numId="3" w16cid:durableId="225603135">
    <w:abstractNumId w:val="4"/>
  </w:num>
  <w:num w:numId="4" w16cid:durableId="916325449">
    <w:abstractNumId w:val="17"/>
  </w:num>
  <w:num w:numId="5" w16cid:durableId="454252661">
    <w:abstractNumId w:val="3"/>
  </w:num>
  <w:num w:numId="6" w16cid:durableId="1699890497">
    <w:abstractNumId w:val="0"/>
  </w:num>
  <w:num w:numId="7" w16cid:durableId="1478261010">
    <w:abstractNumId w:val="15"/>
  </w:num>
  <w:num w:numId="8" w16cid:durableId="1471829069">
    <w:abstractNumId w:val="24"/>
  </w:num>
  <w:num w:numId="9" w16cid:durableId="298069711">
    <w:abstractNumId w:val="13"/>
  </w:num>
  <w:num w:numId="10" w16cid:durableId="1920209312">
    <w:abstractNumId w:val="2"/>
  </w:num>
  <w:num w:numId="11" w16cid:durableId="586815596">
    <w:abstractNumId w:val="14"/>
  </w:num>
  <w:num w:numId="12" w16cid:durableId="98991954">
    <w:abstractNumId w:val="12"/>
  </w:num>
  <w:num w:numId="13" w16cid:durableId="357200643">
    <w:abstractNumId w:val="18"/>
  </w:num>
  <w:num w:numId="14" w16cid:durableId="1845171832">
    <w:abstractNumId w:val="10"/>
  </w:num>
  <w:num w:numId="15" w16cid:durableId="2073118414">
    <w:abstractNumId w:val="16"/>
  </w:num>
  <w:num w:numId="16" w16cid:durableId="2105495250">
    <w:abstractNumId w:val="25"/>
  </w:num>
  <w:num w:numId="17" w16cid:durableId="763109149">
    <w:abstractNumId w:val="8"/>
  </w:num>
  <w:num w:numId="18" w16cid:durableId="1978800082">
    <w:abstractNumId w:val="19"/>
  </w:num>
  <w:num w:numId="19" w16cid:durableId="1132869003">
    <w:abstractNumId w:val="27"/>
  </w:num>
  <w:num w:numId="20" w16cid:durableId="186988740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33736022">
    <w:abstractNumId w:val="20"/>
  </w:num>
  <w:num w:numId="22" w16cid:durableId="862136253">
    <w:abstractNumId w:val="6"/>
  </w:num>
  <w:num w:numId="23" w16cid:durableId="1379206121">
    <w:abstractNumId w:val="2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761487531">
    <w:abstractNumId w:val="23"/>
  </w:num>
  <w:num w:numId="25" w16cid:durableId="1190071546">
    <w:abstractNumId w:val="5"/>
  </w:num>
  <w:num w:numId="26" w16cid:durableId="1161191364">
    <w:abstractNumId w:val="11"/>
  </w:num>
  <w:num w:numId="27" w16cid:durableId="179049751">
    <w:abstractNumId w:val="22"/>
  </w:num>
  <w:num w:numId="28" w16cid:durableId="1858805673">
    <w:abstractNumId w:val="9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attachedTemplate r:id="rId1"/>
  <w:stylePaneFormatFilter w:val="5704" w:allStyles="0" w:customStyles="0" w:latentStyles="1" w:stylesInUse="0" w:headingStyles="0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20"/>
  <w:hyphenationZone w:val="425"/>
  <w:drawingGridHorizontalSpacing w:val="9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TemplateVersion" w:val="February2010"/>
  </w:docVars>
  <w:rsids>
    <w:rsidRoot w:val="00FB6E32"/>
    <w:rsid w:val="0000397A"/>
    <w:rsid w:val="000052FC"/>
    <w:rsid w:val="00010ABA"/>
    <w:rsid w:val="000113E9"/>
    <w:rsid w:val="0001311F"/>
    <w:rsid w:val="00013390"/>
    <w:rsid w:val="0001378F"/>
    <w:rsid w:val="0001787D"/>
    <w:rsid w:val="00017BDB"/>
    <w:rsid w:val="000238BD"/>
    <w:rsid w:val="00023B58"/>
    <w:rsid w:val="00024462"/>
    <w:rsid w:val="000252C0"/>
    <w:rsid w:val="00026AFA"/>
    <w:rsid w:val="00033A39"/>
    <w:rsid w:val="00034273"/>
    <w:rsid w:val="000344DD"/>
    <w:rsid w:val="00034522"/>
    <w:rsid w:val="000365C7"/>
    <w:rsid w:val="00040D55"/>
    <w:rsid w:val="00041C73"/>
    <w:rsid w:val="000451C1"/>
    <w:rsid w:val="000461DF"/>
    <w:rsid w:val="000463F1"/>
    <w:rsid w:val="00055D2B"/>
    <w:rsid w:val="000562CD"/>
    <w:rsid w:val="000618F8"/>
    <w:rsid w:val="00062AF9"/>
    <w:rsid w:val="000642E5"/>
    <w:rsid w:val="00066B15"/>
    <w:rsid w:val="0007688C"/>
    <w:rsid w:val="00076FDD"/>
    <w:rsid w:val="00080684"/>
    <w:rsid w:val="000857DD"/>
    <w:rsid w:val="00086661"/>
    <w:rsid w:val="00092730"/>
    <w:rsid w:val="00095E61"/>
    <w:rsid w:val="00095ED0"/>
    <w:rsid w:val="00096BF8"/>
    <w:rsid w:val="00096DF9"/>
    <w:rsid w:val="00096E17"/>
    <w:rsid w:val="000A054C"/>
    <w:rsid w:val="000A35EB"/>
    <w:rsid w:val="000A50C9"/>
    <w:rsid w:val="000B03EB"/>
    <w:rsid w:val="000B1CCC"/>
    <w:rsid w:val="000B5A2E"/>
    <w:rsid w:val="000B5BBD"/>
    <w:rsid w:val="000C1336"/>
    <w:rsid w:val="000C1A98"/>
    <w:rsid w:val="000C21B7"/>
    <w:rsid w:val="000C5A61"/>
    <w:rsid w:val="000C5FD0"/>
    <w:rsid w:val="000C6B09"/>
    <w:rsid w:val="000D28B7"/>
    <w:rsid w:val="000D7A12"/>
    <w:rsid w:val="000D7FC5"/>
    <w:rsid w:val="000E4495"/>
    <w:rsid w:val="000E4678"/>
    <w:rsid w:val="000E4975"/>
    <w:rsid w:val="000E5D6D"/>
    <w:rsid w:val="000E61EB"/>
    <w:rsid w:val="000E6D89"/>
    <w:rsid w:val="000F0CD4"/>
    <w:rsid w:val="000F29E0"/>
    <w:rsid w:val="000F7133"/>
    <w:rsid w:val="000F71FC"/>
    <w:rsid w:val="00100A6C"/>
    <w:rsid w:val="00101B6D"/>
    <w:rsid w:val="00105648"/>
    <w:rsid w:val="001077E3"/>
    <w:rsid w:val="00107829"/>
    <w:rsid w:val="001114E5"/>
    <w:rsid w:val="00111977"/>
    <w:rsid w:val="001140E5"/>
    <w:rsid w:val="001174B1"/>
    <w:rsid w:val="00120B79"/>
    <w:rsid w:val="00124116"/>
    <w:rsid w:val="00124599"/>
    <w:rsid w:val="00130E40"/>
    <w:rsid w:val="00142814"/>
    <w:rsid w:val="00144208"/>
    <w:rsid w:val="001443BB"/>
    <w:rsid w:val="00151358"/>
    <w:rsid w:val="0015456B"/>
    <w:rsid w:val="001568D7"/>
    <w:rsid w:val="00156D37"/>
    <w:rsid w:val="0016027A"/>
    <w:rsid w:val="00161C0F"/>
    <w:rsid w:val="0017122A"/>
    <w:rsid w:val="001715B2"/>
    <w:rsid w:val="00172652"/>
    <w:rsid w:val="0017291A"/>
    <w:rsid w:val="001740B2"/>
    <w:rsid w:val="00175A9C"/>
    <w:rsid w:val="00175E82"/>
    <w:rsid w:val="0017699A"/>
    <w:rsid w:val="00180E14"/>
    <w:rsid w:val="001856FF"/>
    <w:rsid w:val="00193340"/>
    <w:rsid w:val="00197534"/>
    <w:rsid w:val="001A2D79"/>
    <w:rsid w:val="001A31E8"/>
    <w:rsid w:val="001A72C2"/>
    <w:rsid w:val="001B32C9"/>
    <w:rsid w:val="001B382B"/>
    <w:rsid w:val="001B4A57"/>
    <w:rsid w:val="001B56D7"/>
    <w:rsid w:val="001C088D"/>
    <w:rsid w:val="001C1966"/>
    <w:rsid w:val="001C1CA5"/>
    <w:rsid w:val="001C33B1"/>
    <w:rsid w:val="001C3EE3"/>
    <w:rsid w:val="001C74D6"/>
    <w:rsid w:val="001D07CD"/>
    <w:rsid w:val="001D1006"/>
    <w:rsid w:val="001D4080"/>
    <w:rsid w:val="001D5CA1"/>
    <w:rsid w:val="001D7C17"/>
    <w:rsid w:val="001E425E"/>
    <w:rsid w:val="001F28C1"/>
    <w:rsid w:val="001F6F81"/>
    <w:rsid w:val="001F7466"/>
    <w:rsid w:val="002000A7"/>
    <w:rsid w:val="0020179E"/>
    <w:rsid w:val="00201C09"/>
    <w:rsid w:val="00205A7D"/>
    <w:rsid w:val="00205CC0"/>
    <w:rsid w:val="00205E6F"/>
    <w:rsid w:val="00206001"/>
    <w:rsid w:val="00206017"/>
    <w:rsid w:val="0021571D"/>
    <w:rsid w:val="002162D5"/>
    <w:rsid w:val="00216BDC"/>
    <w:rsid w:val="00220130"/>
    <w:rsid w:val="00221B07"/>
    <w:rsid w:val="00222720"/>
    <w:rsid w:val="002238C3"/>
    <w:rsid w:val="00223F26"/>
    <w:rsid w:val="0022453D"/>
    <w:rsid w:val="00224E4C"/>
    <w:rsid w:val="00226FC5"/>
    <w:rsid w:val="0023409C"/>
    <w:rsid w:val="002341FD"/>
    <w:rsid w:val="00234273"/>
    <w:rsid w:val="00236984"/>
    <w:rsid w:val="00243694"/>
    <w:rsid w:val="002502DF"/>
    <w:rsid w:val="00253B3B"/>
    <w:rsid w:val="00254F55"/>
    <w:rsid w:val="002550BD"/>
    <w:rsid w:val="00255DD3"/>
    <w:rsid w:val="0025646F"/>
    <w:rsid w:val="002570D9"/>
    <w:rsid w:val="002642A0"/>
    <w:rsid w:val="0026451A"/>
    <w:rsid w:val="00267374"/>
    <w:rsid w:val="00267564"/>
    <w:rsid w:val="002678E1"/>
    <w:rsid w:val="00267C9F"/>
    <w:rsid w:val="00270200"/>
    <w:rsid w:val="00274298"/>
    <w:rsid w:val="00280993"/>
    <w:rsid w:val="00282002"/>
    <w:rsid w:val="0028202F"/>
    <w:rsid w:val="0028486D"/>
    <w:rsid w:val="00286809"/>
    <w:rsid w:val="00286A25"/>
    <w:rsid w:val="00287CD4"/>
    <w:rsid w:val="002926F7"/>
    <w:rsid w:val="0029325C"/>
    <w:rsid w:val="00293B2B"/>
    <w:rsid w:val="002956E7"/>
    <w:rsid w:val="002A08C8"/>
    <w:rsid w:val="002A1898"/>
    <w:rsid w:val="002A53DE"/>
    <w:rsid w:val="002B3C2F"/>
    <w:rsid w:val="002B5140"/>
    <w:rsid w:val="002B777D"/>
    <w:rsid w:val="002C0FD7"/>
    <w:rsid w:val="002C0FEB"/>
    <w:rsid w:val="002C5525"/>
    <w:rsid w:val="002C5C24"/>
    <w:rsid w:val="002D6AEE"/>
    <w:rsid w:val="002D6CCD"/>
    <w:rsid w:val="002D7502"/>
    <w:rsid w:val="002E01F9"/>
    <w:rsid w:val="002E1E10"/>
    <w:rsid w:val="002E5988"/>
    <w:rsid w:val="002E79DD"/>
    <w:rsid w:val="002E7ADC"/>
    <w:rsid w:val="002E7F3C"/>
    <w:rsid w:val="002F00AA"/>
    <w:rsid w:val="002F2205"/>
    <w:rsid w:val="002F36A9"/>
    <w:rsid w:val="003003ED"/>
    <w:rsid w:val="003021A2"/>
    <w:rsid w:val="00302AED"/>
    <w:rsid w:val="0030720C"/>
    <w:rsid w:val="00311550"/>
    <w:rsid w:val="003125D1"/>
    <w:rsid w:val="00317857"/>
    <w:rsid w:val="00321A33"/>
    <w:rsid w:val="00321FEF"/>
    <w:rsid w:val="00325A43"/>
    <w:rsid w:val="00326266"/>
    <w:rsid w:val="00327EBA"/>
    <w:rsid w:val="003326A8"/>
    <w:rsid w:val="00336CF5"/>
    <w:rsid w:val="003417DC"/>
    <w:rsid w:val="00343D4F"/>
    <w:rsid w:val="00343FEC"/>
    <w:rsid w:val="0034554F"/>
    <w:rsid w:val="00345C82"/>
    <w:rsid w:val="00352428"/>
    <w:rsid w:val="003527D8"/>
    <w:rsid w:val="003565F4"/>
    <w:rsid w:val="003602F0"/>
    <w:rsid w:val="003604F3"/>
    <w:rsid w:val="00360CB8"/>
    <w:rsid w:val="00371285"/>
    <w:rsid w:val="00371A1B"/>
    <w:rsid w:val="003724AC"/>
    <w:rsid w:val="003768CE"/>
    <w:rsid w:val="00376A71"/>
    <w:rsid w:val="00377BD3"/>
    <w:rsid w:val="00382EE8"/>
    <w:rsid w:val="00383E06"/>
    <w:rsid w:val="0038635B"/>
    <w:rsid w:val="00387D7B"/>
    <w:rsid w:val="00393857"/>
    <w:rsid w:val="003947C1"/>
    <w:rsid w:val="00395133"/>
    <w:rsid w:val="003960DB"/>
    <w:rsid w:val="0039731D"/>
    <w:rsid w:val="00397940"/>
    <w:rsid w:val="003A50EA"/>
    <w:rsid w:val="003A6AB7"/>
    <w:rsid w:val="003B00F4"/>
    <w:rsid w:val="003B07F7"/>
    <w:rsid w:val="003B2483"/>
    <w:rsid w:val="003B3E9C"/>
    <w:rsid w:val="003B46D7"/>
    <w:rsid w:val="003B65E9"/>
    <w:rsid w:val="003C1F64"/>
    <w:rsid w:val="003C20EA"/>
    <w:rsid w:val="003C3307"/>
    <w:rsid w:val="003D2280"/>
    <w:rsid w:val="003D5D68"/>
    <w:rsid w:val="003D7DA8"/>
    <w:rsid w:val="003E00B3"/>
    <w:rsid w:val="003E56BA"/>
    <w:rsid w:val="003F18A7"/>
    <w:rsid w:val="00401484"/>
    <w:rsid w:val="00402673"/>
    <w:rsid w:val="0040478F"/>
    <w:rsid w:val="00405ADE"/>
    <w:rsid w:val="0041079E"/>
    <w:rsid w:val="00413F45"/>
    <w:rsid w:val="00414103"/>
    <w:rsid w:val="004256AA"/>
    <w:rsid w:val="0042570A"/>
    <w:rsid w:val="00425D85"/>
    <w:rsid w:val="004261EA"/>
    <w:rsid w:val="00427C2F"/>
    <w:rsid w:val="00440346"/>
    <w:rsid w:val="00440EC0"/>
    <w:rsid w:val="004421F8"/>
    <w:rsid w:val="00442EB3"/>
    <w:rsid w:val="00445D12"/>
    <w:rsid w:val="00453859"/>
    <w:rsid w:val="00453D86"/>
    <w:rsid w:val="00464071"/>
    <w:rsid w:val="0047550E"/>
    <w:rsid w:val="00480888"/>
    <w:rsid w:val="00480E78"/>
    <w:rsid w:val="00487DF9"/>
    <w:rsid w:val="00491216"/>
    <w:rsid w:val="0049126C"/>
    <w:rsid w:val="004917E7"/>
    <w:rsid w:val="00493ECD"/>
    <w:rsid w:val="004B23A8"/>
    <w:rsid w:val="004C195A"/>
    <w:rsid w:val="004C4D9D"/>
    <w:rsid w:val="004C4DFB"/>
    <w:rsid w:val="004C619B"/>
    <w:rsid w:val="004C7855"/>
    <w:rsid w:val="004D096C"/>
    <w:rsid w:val="004D21F2"/>
    <w:rsid w:val="004D5ADE"/>
    <w:rsid w:val="004D5F4E"/>
    <w:rsid w:val="004D761F"/>
    <w:rsid w:val="004E1076"/>
    <w:rsid w:val="004E3AA1"/>
    <w:rsid w:val="004E5C32"/>
    <w:rsid w:val="004F3284"/>
    <w:rsid w:val="004F40EA"/>
    <w:rsid w:val="004F59CF"/>
    <w:rsid w:val="004F6473"/>
    <w:rsid w:val="004F647E"/>
    <w:rsid w:val="005015A0"/>
    <w:rsid w:val="005018CE"/>
    <w:rsid w:val="0050193A"/>
    <w:rsid w:val="00503F6E"/>
    <w:rsid w:val="00504016"/>
    <w:rsid w:val="00507C3D"/>
    <w:rsid w:val="005148D4"/>
    <w:rsid w:val="00517C89"/>
    <w:rsid w:val="00520796"/>
    <w:rsid w:val="0052285C"/>
    <w:rsid w:val="00522C1C"/>
    <w:rsid w:val="00522D59"/>
    <w:rsid w:val="005314C0"/>
    <w:rsid w:val="00531FF6"/>
    <w:rsid w:val="00534D57"/>
    <w:rsid w:val="00536519"/>
    <w:rsid w:val="005409EC"/>
    <w:rsid w:val="00545AC0"/>
    <w:rsid w:val="00545F1B"/>
    <w:rsid w:val="00546386"/>
    <w:rsid w:val="00547B66"/>
    <w:rsid w:val="005510D9"/>
    <w:rsid w:val="005616A0"/>
    <w:rsid w:val="005617ED"/>
    <w:rsid w:val="005660D9"/>
    <w:rsid w:val="005727CF"/>
    <w:rsid w:val="00573B46"/>
    <w:rsid w:val="00574E06"/>
    <w:rsid w:val="00575F5A"/>
    <w:rsid w:val="005837A4"/>
    <w:rsid w:val="00585874"/>
    <w:rsid w:val="00586314"/>
    <w:rsid w:val="00590700"/>
    <w:rsid w:val="00593E96"/>
    <w:rsid w:val="005A2B0B"/>
    <w:rsid w:val="005A2DE1"/>
    <w:rsid w:val="005A37ED"/>
    <w:rsid w:val="005B6350"/>
    <w:rsid w:val="005B6A5F"/>
    <w:rsid w:val="005B6B08"/>
    <w:rsid w:val="005C07AB"/>
    <w:rsid w:val="005C0AFE"/>
    <w:rsid w:val="005C0C59"/>
    <w:rsid w:val="005C53DF"/>
    <w:rsid w:val="005C62BB"/>
    <w:rsid w:val="005D04CF"/>
    <w:rsid w:val="005D0DF6"/>
    <w:rsid w:val="005D1392"/>
    <w:rsid w:val="005D3F8C"/>
    <w:rsid w:val="005E0131"/>
    <w:rsid w:val="005E14D7"/>
    <w:rsid w:val="005E2995"/>
    <w:rsid w:val="005E4131"/>
    <w:rsid w:val="005E6F7F"/>
    <w:rsid w:val="005F023F"/>
    <w:rsid w:val="005F06FE"/>
    <w:rsid w:val="005F15C8"/>
    <w:rsid w:val="005F2042"/>
    <w:rsid w:val="006031BD"/>
    <w:rsid w:val="0060354F"/>
    <w:rsid w:val="0060371A"/>
    <w:rsid w:val="00605E07"/>
    <w:rsid w:val="00606B64"/>
    <w:rsid w:val="00607BDB"/>
    <w:rsid w:val="00612A8A"/>
    <w:rsid w:val="006165A1"/>
    <w:rsid w:val="00624157"/>
    <w:rsid w:val="00625317"/>
    <w:rsid w:val="00626A55"/>
    <w:rsid w:val="0063181B"/>
    <w:rsid w:val="00633CAE"/>
    <w:rsid w:val="00634CBD"/>
    <w:rsid w:val="00637020"/>
    <w:rsid w:val="00641648"/>
    <w:rsid w:val="006444FF"/>
    <w:rsid w:val="00644C32"/>
    <w:rsid w:val="00645567"/>
    <w:rsid w:val="006529E0"/>
    <w:rsid w:val="00653300"/>
    <w:rsid w:val="0065763A"/>
    <w:rsid w:val="00660BEF"/>
    <w:rsid w:val="0066112F"/>
    <w:rsid w:val="0066212F"/>
    <w:rsid w:val="006639DC"/>
    <w:rsid w:val="00663E2D"/>
    <w:rsid w:val="00665DA5"/>
    <w:rsid w:val="0068337A"/>
    <w:rsid w:val="00685D1B"/>
    <w:rsid w:val="006A3F3E"/>
    <w:rsid w:val="006A6601"/>
    <w:rsid w:val="006B18F0"/>
    <w:rsid w:val="006B2A89"/>
    <w:rsid w:val="006B3755"/>
    <w:rsid w:val="006B5E05"/>
    <w:rsid w:val="006B63A9"/>
    <w:rsid w:val="006B7AA8"/>
    <w:rsid w:val="006C15E3"/>
    <w:rsid w:val="006C210C"/>
    <w:rsid w:val="006C399E"/>
    <w:rsid w:val="006C3A8D"/>
    <w:rsid w:val="006C3BA5"/>
    <w:rsid w:val="006C3F9C"/>
    <w:rsid w:val="006C6FC3"/>
    <w:rsid w:val="006D08BD"/>
    <w:rsid w:val="006D0EAD"/>
    <w:rsid w:val="006D103F"/>
    <w:rsid w:val="006D309F"/>
    <w:rsid w:val="006D5491"/>
    <w:rsid w:val="006D6654"/>
    <w:rsid w:val="006D72B4"/>
    <w:rsid w:val="006E0D97"/>
    <w:rsid w:val="006E5184"/>
    <w:rsid w:val="006E6971"/>
    <w:rsid w:val="006E7C17"/>
    <w:rsid w:val="006F0DD0"/>
    <w:rsid w:val="006F1A07"/>
    <w:rsid w:val="006F2187"/>
    <w:rsid w:val="006F2EED"/>
    <w:rsid w:val="006F3AF3"/>
    <w:rsid w:val="0070103F"/>
    <w:rsid w:val="007013B7"/>
    <w:rsid w:val="007013C2"/>
    <w:rsid w:val="00702D91"/>
    <w:rsid w:val="007035EB"/>
    <w:rsid w:val="00703839"/>
    <w:rsid w:val="00704608"/>
    <w:rsid w:val="007048FC"/>
    <w:rsid w:val="00704B4A"/>
    <w:rsid w:val="00707193"/>
    <w:rsid w:val="00714750"/>
    <w:rsid w:val="0071584D"/>
    <w:rsid w:val="00717B71"/>
    <w:rsid w:val="0072270A"/>
    <w:rsid w:val="00727FB2"/>
    <w:rsid w:val="007304A1"/>
    <w:rsid w:val="007338C8"/>
    <w:rsid w:val="007378C6"/>
    <w:rsid w:val="00740B25"/>
    <w:rsid w:val="007459BD"/>
    <w:rsid w:val="00745C70"/>
    <w:rsid w:val="00746A88"/>
    <w:rsid w:val="007544CF"/>
    <w:rsid w:val="007547B5"/>
    <w:rsid w:val="00754BFC"/>
    <w:rsid w:val="00757340"/>
    <w:rsid w:val="00760D89"/>
    <w:rsid w:val="00761AED"/>
    <w:rsid w:val="00762AB9"/>
    <w:rsid w:val="00765B60"/>
    <w:rsid w:val="007664B8"/>
    <w:rsid w:val="007665E7"/>
    <w:rsid w:val="0077193D"/>
    <w:rsid w:val="00772FC6"/>
    <w:rsid w:val="00773097"/>
    <w:rsid w:val="00773B05"/>
    <w:rsid w:val="00776479"/>
    <w:rsid w:val="00777478"/>
    <w:rsid w:val="00780576"/>
    <w:rsid w:val="007810BB"/>
    <w:rsid w:val="00784282"/>
    <w:rsid w:val="007877C6"/>
    <w:rsid w:val="0079380E"/>
    <w:rsid w:val="007953CE"/>
    <w:rsid w:val="00795641"/>
    <w:rsid w:val="00796141"/>
    <w:rsid w:val="00796BF6"/>
    <w:rsid w:val="007A2DA4"/>
    <w:rsid w:val="007A3FF7"/>
    <w:rsid w:val="007A4122"/>
    <w:rsid w:val="007A67E8"/>
    <w:rsid w:val="007A6A5D"/>
    <w:rsid w:val="007A6B96"/>
    <w:rsid w:val="007A71FE"/>
    <w:rsid w:val="007A7443"/>
    <w:rsid w:val="007B0855"/>
    <w:rsid w:val="007B0A49"/>
    <w:rsid w:val="007B11B2"/>
    <w:rsid w:val="007C2293"/>
    <w:rsid w:val="007C5563"/>
    <w:rsid w:val="007C68B6"/>
    <w:rsid w:val="007C6BB9"/>
    <w:rsid w:val="007C755D"/>
    <w:rsid w:val="007C7A16"/>
    <w:rsid w:val="007D1093"/>
    <w:rsid w:val="007D2319"/>
    <w:rsid w:val="007D306E"/>
    <w:rsid w:val="007D35E0"/>
    <w:rsid w:val="007D61D8"/>
    <w:rsid w:val="007D7C2B"/>
    <w:rsid w:val="007E0DBD"/>
    <w:rsid w:val="007E150E"/>
    <w:rsid w:val="007E1565"/>
    <w:rsid w:val="007E5A39"/>
    <w:rsid w:val="007E5D9B"/>
    <w:rsid w:val="007E6638"/>
    <w:rsid w:val="007F3BF4"/>
    <w:rsid w:val="00803E5E"/>
    <w:rsid w:val="008057B5"/>
    <w:rsid w:val="00815081"/>
    <w:rsid w:val="00815FAD"/>
    <w:rsid w:val="0081625F"/>
    <w:rsid w:val="00820E72"/>
    <w:rsid w:val="00823607"/>
    <w:rsid w:val="00825B26"/>
    <w:rsid w:val="00827EA8"/>
    <w:rsid w:val="0083103E"/>
    <w:rsid w:val="00833574"/>
    <w:rsid w:val="00834C27"/>
    <w:rsid w:val="00835590"/>
    <w:rsid w:val="008357F6"/>
    <w:rsid w:val="00836039"/>
    <w:rsid w:val="00840827"/>
    <w:rsid w:val="0084189E"/>
    <w:rsid w:val="00843238"/>
    <w:rsid w:val="00844048"/>
    <w:rsid w:val="008444E8"/>
    <w:rsid w:val="00846047"/>
    <w:rsid w:val="0084719F"/>
    <w:rsid w:val="008471BB"/>
    <w:rsid w:val="008473E3"/>
    <w:rsid w:val="008475FE"/>
    <w:rsid w:val="008479EF"/>
    <w:rsid w:val="00854399"/>
    <w:rsid w:val="0085647C"/>
    <w:rsid w:val="00857135"/>
    <w:rsid w:val="008572D0"/>
    <w:rsid w:val="00857E4C"/>
    <w:rsid w:val="00861D3A"/>
    <w:rsid w:val="00864271"/>
    <w:rsid w:val="00870B5F"/>
    <w:rsid w:val="008723AA"/>
    <w:rsid w:val="008759B0"/>
    <w:rsid w:val="00876412"/>
    <w:rsid w:val="008801B7"/>
    <w:rsid w:val="0088239E"/>
    <w:rsid w:val="00883B6E"/>
    <w:rsid w:val="0088538B"/>
    <w:rsid w:val="00885D7E"/>
    <w:rsid w:val="00886323"/>
    <w:rsid w:val="008869DC"/>
    <w:rsid w:val="00896A92"/>
    <w:rsid w:val="00897F73"/>
    <w:rsid w:val="008A1B58"/>
    <w:rsid w:val="008A2A1E"/>
    <w:rsid w:val="008A5177"/>
    <w:rsid w:val="008A6C21"/>
    <w:rsid w:val="008B2532"/>
    <w:rsid w:val="008B3069"/>
    <w:rsid w:val="008B3CF4"/>
    <w:rsid w:val="008B5A55"/>
    <w:rsid w:val="008C17CE"/>
    <w:rsid w:val="008C6CA4"/>
    <w:rsid w:val="008C6D20"/>
    <w:rsid w:val="008C7F82"/>
    <w:rsid w:val="008E586C"/>
    <w:rsid w:val="008E7133"/>
    <w:rsid w:val="008F7DF9"/>
    <w:rsid w:val="00901A4C"/>
    <w:rsid w:val="00902F8F"/>
    <w:rsid w:val="00905DB3"/>
    <w:rsid w:val="00906EB3"/>
    <w:rsid w:val="00910C97"/>
    <w:rsid w:val="009110B2"/>
    <w:rsid w:val="009116D9"/>
    <w:rsid w:val="00912B9F"/>
    <w:rsid w:val="00914891"/>
    <w:rsid w:val="009151CD"/>
    <w:rsid w:val="00920437"/>
    <w:rsid w:val="00921F6E"/>
    <w:rsid w:val="0092284B"/>
    <w:rsid w:val="00922ED8"/>
    <w:rsid w:val="00924F10"/>
    <w:rsid w:val="00926146"/>
    <w:rsid w:val="0092631C"/>
    <w:rsid w:val="009264E9"/>
    <w:rsid w:val="009313E2"/>
    <w:rsid w:val="009331A8"/>
    <w:rsid w:val="00933E00"/>
    <w:rsid w:val="0093535E"/>
    <w:rsid w:val="009357FB"/>
    <w:rsid w:val="00936869"/>
    <w:rsid w:val="00943728"/>
    <w:rsid w:val="00943EE1"/>
    <w:rsid w:val="00944DE3"/>
    <w:rsid w:val="00945A6B"/>
    <w:rsid w:val="00947704"/>
    <w:rsid w:val="00950032"/>
    <w:rsid w:val="00954609"/>
    <w:rsid w:val="00954791"/>
    <w:rsid w:val="00956C35"/>
    <w:rsid w:val="00961CDE"/>
    <w:rsid w:val="00961F05"/>
    <w:rsid w:val="009639B7"/>
    <w:rsid w:val="00965546"/>
    <w:rsid w:val="009663A3"/>
    <w:rsid w:val="00971041"/>
    <w:rsid w:val="009710CA"/>
    <w:rsid w:val="00972494"/>
    <w:rsid w:val="00972F1D"/>
    <w:rsid w:val="009758B4"/>
    <w:rsid w:val="009774E2"/>
    <w:rsid w:val="00977F4B"/>
    <w:rsid w:val="00982ACC"/>
    <w:rsid w:val="00983FCF"/>
    <w:rsid w:val="00985FFD"/>
    <w:rsid w:val="00986272"/>
    <w:rsid w:val="0099000A"/>
    <w:rsid w:val="009906F9"/>
    <w:rsid w:val="00992216"/>
    <w:rsid w:val="0099675B"/>
    <w:rsid w:val="00996D28"/>
    <w:rsid w:val="009A4BA4"/>
    <w:rsid w:val="009A5209"/>
    <w:rsid w:val="009A66D6"/>
    <w:rsid w:val="009A6E7D"/>
    <w:rsid w:val="009A75C5"/>
    <w:rsid w:val="009A7BB3"/>
    <w:rsid w:val="009B4773"/>
    <w:rsid w:val="009B48F9"/>
    <w:rsid w:val="009B778E"/>
    <w:rsid w:val="009C4764"/>
    <w:rsid w:val="009C6E7A"/>
    <w:rsid w:val="009D1A99"/>
    <w:rsid w:val="009D22EA"/>
    <w:rsid w:val="009D49E5"/>
    <w:rsid w:val="009D5F55"/>
    <w:rsid w:val="009D73EA"/>
    <w:rsid w:val="009E21B6"/>
    <w:rsid w:val="009E2EF9"/>
    <w:rsid w:val="009F0DEF"/>
    <w:rsid w:val="009F1899"/>
    <w:rsid w:val="009F1F24"/>
    <w:rsid w:val="009F2DBC"/>
    <w:rsid w:val="009F4846"/>
    <w:rsid w:val="009F6B4D"/>
    <w:rsid w:val="00A02504"/>
    <w:rsid w:val="00A04F1E"/>
    <w:rsid w:val="00A103F0"/>
    <w:rsid w:val="00A10ED9"/>
    <w:rsid w:val="00A127CA"/>
    <w:rsid w:val="00A12F21"/>
    <w:rsid w:val="00A14F7D"/>
    <w:rsid w:val="00A177A9"/>
    <w:rsid w:val="00A23ADA"/>
    <w:rsid w:val="00A262F3"/>
    <w:rsid w:val="00A26755"/>
    <w:rsid w:val="00A30B18"/>
    <w:rsid w:val="00A42E49"/>
    <w:rsid w:val="00A45C82"/>
    <w:rsid w:val="00A50A89"/>
    <w:rsid w:val="00A510F5"/>
    <w:rsid w:val="00A51DB7"/>
    <w:rsid w:val="00A5243E"/>
    <w:rsid w:val="00A55410"/>
    <w:rsid w:val="00A56C31"/>
    <w:rsid w:val="00A6022D"/>
    <w:rsid w:val="00A6127C"/>
    <w:rsid w:val="00A62341"/>
    <w:rsid w:val="00A62C67"/>
    <w:rsid w:val="00A630DC"/>
    <w:rsid w:val="00A70832"/>
    <w:rsid w:val="00A71EBE"/>
    <w:rsid w:val="00A73B0B"/>
    <w:rsid w:val="00A74018"/>
    <w:rsid w:val="00A74E8E"/>
    <w:rsid w:val="00A77BC7"/>
    <w:rsid w:val="00A80E2E"/>
    <w:rsid w:val="00A81B49"/>
    <w:rsid w:val="00A920B5"/>
    <w:rsid w:val="00A9313B"/>
    <w:rsid w:val="00A93E7B"/>
    <w:rsid w:val="00A951DD"/>
    <w:rsid w:val="00A9556E"/>
    <w:rsid w:val="00A97FE6"/>
    <w:rsid w:val="00AA1C82"/>
    <w:rsid w:val="00AA6197"/>
    <w:rsid w:val="00AA67C8"/>
    <w:rsid w:val="00AA6A81"/>
    <w:rsid w:val="00AA6CC6"/>
    <w:rsid w:val="00AA76E1"/>
    <w:rsid w:val="00AB048F"/>
    <w:rsid w:val="00AB1E7B"/>
    <w:rsid w:val="00AB4EAB"/>
    <w:rsid w:val="00AC0957"/>
    <w:rsid w:val="00AC5182"/>
    <w:rsid w:val="00AC565B"/>
    <w:rsid w:val="00AD0048"/>
    <w:rsid w:val="00AD0F67"/>
    <w:rsid w:val="00AD2A76"/>
    <w:rsid w:val="00AD7F36"/>
    <w:rsid w:val="00AE1038"/>
    <w:rsid w:val="00AE1FB5"/>
    <w:rsid w:val="00AE2124"/>
    <w:rsid w:val="00AE3B51"/>
    <w:rsid w:val="00AF1407"/>
    <w:rsid w:val="00AF1C55"/>
    <w:rsid w:val="00AF1DA7"/>
    <w:rsid w:val="00AF35E8"/>
    <w:rsid w:val="00AF4E40"/>
    <w:rsid w:val="00AF6FD1"/>
    <w:rsid w:val="00AF7F59"/>
    <w:rsid w:val="00B0032B"/>
    <w:rsid w:val="00B071D1"/>
    <w:rsid w:val="00B10F8C"/>
    <w:rsid w:val="00B11A62"/>
    <w:rsid w:val="00B13B89"/>
    <w:rsid w:val="00B14DAB"/>
    <w:rsid w:val="00B15922"/>
    <w:rsid w:val="00B236AE"/>
    <w:rsid w:val="00B24661"/>
    <w:rsid w:val="00B273C0"/>
    <w:rsid w:val="00B27857"/>
    <w:rsid w:val="00B308FA"/>
    <w:rsid w:val="00B311CB"/>
    <w:rsid w:val="00B319E0"/>
    <w:rsid w:val="00B33813"/>
    <w:rsid w:val="00B34416"/>
    <w:rsid w:val="00B35267"/>
    <w:rsid w:val="00B35483"/>
    <w:rsid w:val="00B35BAE"/>
    <w:rsid w:val="00B36150"/>
    <w:rsid w:val="00B40558"/>
    <w:rsid w:val="00B405D2"/>
    <w:rsid w:val="00B41ED8"/>
    <w:rsid w:val="00B43489"/>
    <w:rsid w:val="00B45CCC"/>
    <w:rsid w:val="00B533CB"/>
    <w:rsid w:val="00B542A4"/>
    <w:rsid w:val="00B544D9"/>
    <w:rsid w:val="00B54975"/>
    <w:rsid w:val="00B553A9"/>
    <w:rsid w:val="00B567FE"/>
    <w:rsid w:val="00B56956"/>
    <w:rsid w:val="00B57191"/>
    <w:rsid w:val="00B5764A"/>
    <w:rsid w:val="00B60394"/>
    <w:rsid w:val="00B62CFA"/>
    <w:rsid w:val="00B636AF"/>
    <w:rsid w:val="00B678E6"/>
    <w:rsid w:val="00B74565"/>
    <w:rsid w:val="00B74FA1"/>
    <w:rsid w:val="00B8080E"/>
    <w:rsid w:val="00B80C1A"/>
    <w:rsid w:val="00B84251"/>
    <w:rsid w:val="00B84430"/>
    <w:rsid w:val="00B87F5C"/>
    <w:rsid w:val="00B900FB"/>
    <w:rsid w:val="00B91AA1"/>
    <w:rsid w:val="00B93C80"/>
    <w:rsid w:val="00B94069"/>
    <w:rsid w:val="00B967D1"/>
    <w:rsid w:val="00BA033F"/>
    <w:rsid w:val="00BA0DF7"/>
    <w:rsid w:val="00BA17A9"/>
    <w:rsid w:val="00BA4CDA"/>
    <w:rsid w:val="00BA5070"/>
    <w:rsid w:val="00BA5B20"/>
    <w:rsid w:val="00BB36BD"/>
    <w:rsid w:val="00BB4083"/>
    <w:rsid w:val="00BB5234"/>
    <w:rsid w:val="00BB7FBD"/>
    <w:rsid w:val="00BC4CDE"/>
    <w:rsid w:val="00BD391B"/>
    <w:rsid w:val="00BD3B9C"/>
    <w:rsid w:val="00BD3BC7"/>
    <w:rsid w:val="00BD4619"/>
    <w:rsid w:val="00BD5FFD"/>
    <w:rsid w:val="00BD7DE5"/>
    <w:rsid w:val="00BE0B87"/>
    <w:rsid w:val="00BE3305"/>
    <w:rsid w:val="00BE367C"/>
    <w:rsid w:val="00BF6C13"/>
    <w:rsid w:val="00C03983"/>
    <w:rsid w:val="00C0595E"/>
    <w:rsid w:val="00C1180A"/>
    <w:rsid w:val="00C11E40"/>
    <w:rsid w:val="00C12459"/>
    <w:rsid w:val="00C211FD"/>
    <w:rsid w:val="00C2284E"/>
    <w:rsid w:val="00C236AC"/>
    <w:rsid w:val="00C26612"/>
    <w:rsid w:val="00C30063"/>
    <w:rsid w:val="00C30B08"/>
    <w:rsid w:val="00C33D83"/>
    <w:rsid w:val="00C3721C"/>
    <w:rsid w:val="00C41933"/>
    <w:rsid w:val="00C41CBE"/>
    <w:rsid w:val="00C420CB"/>
    <w:rsid w:val="00C4228B"/>
    <w:rsid w:val="00C43055"/>
    <w:rsid w:val="00C441B3"/>
    <w:rsid w:val="00C5061B"/>
    <w:rsid w:val="00C51680"/>
    <w:rsid w:val="00C5222F"/>
    <w:rsid w:val="00C52601"/>
    <w:rsid w:val="00C53740"/>
    <w:rsid w:val="00C564B4"/>
    <w:rsid w:val="00C5780D"/>
    <w:rsid w:val="00C64275"/>
    <w:rsid w:val="00C6435D"/>
    <w:rsid w:val="00C6789E"/>
    <w:rsid w:val="00C702D6"/>
    <w:rsid w:val="00C73715"/>
    <w:rsid w:val="00C75959"/>
    <w:rsid w:val="00C8043D"/>
    <w:rsid w:val="00C8201A"/>
    <w:rsid w:val="00C835C7"/>
    <w:rsid w:val="00C858B0"/>
    <w:rsid w:val="00C87335"/>
    <w:rsid w:val="00C90A63"/>
    <w:rsid w:val="00C90C73"/>
    <w:rsid w:val="00C95B9D"/>
    <w:rsid w:val="00CA0C5F"/>
    <w:rsid w:val="00CA1AE5"/>
    <w:rsid w:val="00CA252E"/>
    <w:rsid w:val="00CA4029"/>
    <w:rsid w:val="00CA4043"/>
    <w:rsid w:val="00CA508C"/>
    <w:rsid w:val="00CB03A8"/>
    <w:rsid w:val="00CB1E40"/>
    <w:rsid w:val="00CB365F"/>
    <w:rsid w:val="00CB4200"/>
    <w:rsid w:val="00CB7CA8"/>
    <w:rsid w:val="00CC1B79"/>
    <w:rsid w:val="00CC2715"/>
    <w:rsid w:val="00CC27CA"/>
    <w:rsid w:val="00CC4251"/>
    <w:rsid w:val="00CD3CF5"/>
    <w:rsid w:val="00CD4920"/>
    <w:rsid w:val="00CD5E65"/>
    <w:rsid w:val="00CD5EFA"/>
    <w:rsid w:val="00CE1F8B"/>
    <w:rsid w:val="00CE5397"/>
    <w:rsid w:val="00CE7184"/>
    <w:rsid w:val="00CF0880"/>
    <w:rsid w:val="00CF1875"/>
    <w:rsid w:val="00CF2167"/>
    <w:rsid w:val="00CF368F"/>
    <w:rsid w:val="00CF3F9B"/>
    <w:rsid w:val="00D0108D"/>
    <w:rsid w:val="00D012B2"/>
    <w:rsid w:val="00D03772"/>
    <w:rsid w:val="00D05CE3"/>
    <w:rsid w:val="00D07E32"/>
    <w:rsid w:val="00D07EC4"/>
    <w:rsid w:val="00D12CBC"/>
    <w:rsid w:val="00D12DCE"/>
    <w:rsid w:val="00D12E29"/>
    <w:rsid w:val="00D14C9A"/>
    <w:rsid w:val="00D15539"/>
    <w:rsid w:val="00D16076"/>
    <w:rsid w:val="00D16C1A"/>
    <w:rsid w:val="00D173C1"/>
    <w:rsid w:val="00D20F2C"/>
    <w:rsid w:val="00D217CB"/>
    <w:rsid w:val="00D227E5"/>
    <w:rsid w:val="00D254B0"/>
    <w:rsid w:val="00D265CE"/>
    <w:rsid w:val="00D326CD"/>
    <w:rsid w:val="00D3544A"/>
    <w:rsid w:val="00D4158D"/>
    <w:rsid w:val="00D4266D"/>
    <w:rsid w:val="00D426C4"/>
    <w:rsid w:val="00D42C67"/>
    <w:rsid w:val="00D45062"/>
    <w:rsid w:val="00D473F9"/>
    <w:rsid w:val="00D47893"/>
    <w:rsid w:val="00D50592"/>
    <w:rsid w:val="00D50ADF"/>
    <w:rsid w:val="00D50E1B"/>
    <w:rsid w:val="00D521B7"/>
    <w:rsid w:val="00D52C5D"/>
    <w:rsid w:val="00D603AA"/>
    <w:rsid w:val="00D60AC7"/>
    <w:rsid w:val="00D625C4"/>
    <w:rsid w:val="00D657BB"/>
    <w:rsid w:val="00D670B7"/>
    <w:rsid w:val="00D6763D"/>
    <w:rsid w:val="00D705B9"/>
    <w:rsid w:val="00D706D7"/>
    <w:rsid w:val="00D72DB8"/>
    <w:rsid w:val="00D81638"/>
    <w:rsid w:val="00D81D75"/>
    <w:rsid w:val="00D83355"/>
    <w:rsid w:val="00D84C74"/>
    <w:rsid w:val="00D87455"/>
    <w:rsid w:val="00D92238"/>
    <w:rsid w:val="00D957A0"/>
    <w:rsid w:val="00DA0D41"/>
    <w:rsid w:val="00DA3856"/>
    <w:rsid w:val="00DB2EBD"/>
    <w:rsid w:val="00DB3D73"/>
    <w:rsid w:val="00DB3F20"/>
    <w:rsid w:val="00DB49A2"/>
    <w:rsid w:val="00DB4FBE"/>
    <w:rsid w:val="00DB506D"/>
    <w:rsid w:val="00DC0CD2"/>
    <w:rsid w:val="00DC5C6D"/>
    <w:rsid w:val="00DC66AE"/>
    <w:rsid w:val="00DD0E75"/>
    <w:rsid w:val="00DD3AAE"/>
    <w:rsid w:val="00DD43B7"/>
    <w:rsid w:val="00DD5CC0"/>
    <w:rsid w:val="00DD658E"/>
    <w:rsid w:val="00DD7720"/>
    <w:rsid w:val="00DE1047"/>
    <w:rsid w:val="00DE2779"/>
    <w:rsid w:val="00DE3C64"/>
    <w:rsid w:val="00DE671F"/>
    <w:rsid w:val="00DE761C"/>
    <w:rsid w:val="00DE7B19"/>
    <w:rsid w:val="00DF14EE"/>
    <w:rsid w:val="00DF1F66"/>
    <w:rsid w:val="00DF52BB"/>
    <w:rsid w:val="00DF6301"/>
    <w:rsid w:val="00DF6942"/>
    <w:rsid w:val="00E037A3"/>
    <w:rsid w:val="00E073CB"/>
    <w:rsid w:val="00E07770"/>
    <w:rsid w:val="00E13E82"/>
    <w:rsid w:val="00E141D7"/>
    <w:rsid w:val="00E20CE9"/>
    <w:rsid w:val="00E2277D"/>
    <w:rsid w:val="00E25754"/>
    <w:rsid w:val="00E26B92"/>
    <w:rsid w:val="00E26D5E"/>
    <w:rsid w:val="00E27CE7"/>
    <w:rsid w:val="00E30A93"/>
    <w:rsid w:val="00E327BD"/>
    <w:rsid w:val="00E32EE3"/>
    <w:rsid w:val="00E37924"/>
    <w:rsid w:val="00E41347"/>
    <w:rsid w:val="00E41FA6"/>
    <w:rsid w:val="00E424CD"/>
    <w:rsid w:val="00E476A9"/>
    <w:rsid w:val="00E50E8B"/>
    <w:rsid w:val="00E51159"/>
    <w:rsid w:val="00E52895"/>
    <w:rsid w:val="00E554E9"/>
    <w:rsid w:val="00E55D10"/>
    <w:rsid w:val="00E60A51"/>
    <w:rsid w:val="00E61CDB"/>
    <w:rsid w:val="00E629E9"/>
    <w:rsid w:val="00E70260"/>
    <w:rsid w:val="00E70459"/>
    <w:rsid w:val="00E70A66"/>
    <w:rsid w:val="00E72489"/>
    <w:rsid w:val="00E73167"/>
    <w:rsid w:val="00E759B2"/>
    <w:rsid w:val="00E76F7B"/>
    <w:rsid w:val="00E7713F"/>
    <w:rsid w:val="00E81F09"/>
    <w:rsid w:val="00E83778"/>
    <w:rsid w:val="00E8666A"/>
    <w:rsid w:val="00E86916"/>
    <w:rsid w:val="00E92214"/>
    <w:rsid w:val="00E94BD7"/>
    <w:rsid w:val="00EA1794"/>
    <w:rsid w:val="00EA21F8"/>
    <w:rsid w:val="00EA35CE"/>
    <w:rsid w:val="00EA4541"/>
    <w:rsid w:val="00EA637A"/>
    <w:rsid w:val="00EA644D"/>
    <w:rsid w:val="00EA6D86"/>
    <w:rsid w:val="00EA7564"/>
    <w:rsid w:val="00EB2924"/>
    <w:rsid w:val="00EB3B51"/>
    <w:rsid w:val="00EB3E42"/>
    <w:rsid w:val="00EB5048"/>
    <w:rsid w:val="00EB60E6"/>
    <w:rsid w:val="00EC06F6"/>
    <w:rsid w:val="00EC09C2"/>
    <w:rsid w:val="00EC30C5"/>
    <w:rsid w:val="00EC31A7"/>
    <w:rsid w:val="00EC48B7"/>
    <w:rsid w:val="00EC4A32"/>
    <w:rsid w:val="00EC5EB0"/>
    <w:rsid w:val="00ED3E2B"/>
    <w:rsid w:val="00ED5C5E"/>
    <w:rsid w:val="00ED64C2"/>
    <w:rsid w:val="00EE06D5"/>
    <w:rsid w:val="00EE10A5"/>
    <w:rsid w:val="00EE22CB"/>
    <w:rsid w:val="00EE28AE"/>
    <w:rsid w:val="00EE2A87"/>
    <w:rsid w:val="00EE3BA5"/>
    <w:rsid w:val="00EE62E5"/>
    <w:rsid w:val="00EE76BB"/>
    <w:rsid w:val="00EE7B5E"/>
    <w:rsid w:val="00F01E02"/>
    <w:rsid w:val="00F043B8"/>
    <w:rsid w:val="00F070B1"/>
    <w:rsid w:val="00F07B7E"/>
    <w:rsid w:val="00F13D43"/>
    <w:rsid w:val="00F2283E"/>
    <w:rsid w:val="00F2452E"/>
    <w:rsid w:val="00F24686"/>
    <w:rsid w:val="00F27607"/>
    <w:rsid w:val="00F276AF"/>
    <w:rsid w:val="00F3024B"/>
    <w:rsid w:val="00F30525"/>
    <w:rsid w:val="00F329F4"/>
    <w:rsid w:val="00F34B3F"/>
    <w:rsid w:val="00F44D8F"/>
    <w:rsid w:val="00F46790"/>
    <w:rsid w:val="00F470A1"/>
    <w:rsid w:val="00F56BB3"/>
    <w:rsid w:val="00F615A0"/>
    <w:rsid w:val="00F65299"/>
    <w:rsid w:val="00F65DA3"/>
    <w:rsid w:val="00F67369"/>
    <w:rsid w:val="00F6798A"/>
    <w:rsid w:val="00F708D8"/>
    <w:rsid w:val="00F75370"/>
    <w:rsid w:val="00F7662B"/>
    <w:rsid w:val="00F80CCA"/>
    <w:rsid w:val="00F81C4D"/>
    <w:rsid w:val="00F825E4"/>
    <w:rsid w:val="00F879BC"/>
    <w:rsid w:val="00FA0561"/>
    <w:rsid w:val="00FA0E38"/>
    <w:rsid w:val="00FA23FC"/>
    <w:rsid w:val="00FA242D"/>
    <w:rsid w:val="00FA611F"/>
    <w:rsid w:val="00FA68F9"/>
    <w:rsid w:val="00FB22AD"/>
    <w:rsid w:val="00FB5E97"/>
    <w:rsid w:val="00FB6485"/>
    <w:rsid w:val="00FB6E32"/>
    <w:rsid w:val="00FB7C22"/>
    <w:rsid w:val="00FC5CCF"/>
    <w:rsid w:val="00FC7A07"/>
    <w:rsid w:val="00FD2DDD"/>
    <w:rsid w:val="00FD54BC"/>
    <w:rsid w:val="00FD702E"/>
    <w:rsid w:val="00FE05AC"/>
    <w:rsid w:val="00FE57D1"/>
    <w:rsid w:val="00FE5CDF"/>
    <w:rsid w:val="00FE5E15"/>
    <w:rsid w:val="00FE61C5"/>
    <w:rsid w:val="00FF340C"/>
    <w:rsid w:val="00FF376A"/>
    <w:rsid w:val="00FF3C8E"/>
    <w:rsid w:val="00FF6A77"/>
    <w:rsid w:val="0AE6F930"/>
    <w:rsid w:val="0AFE396C"/>
    <w:rsid w:val="12F022F4"/>
    <w:rsid w:val="1640EC13"/>
    <w:rsid w:val="1673EB48"/>
    <w:rsid w:val="16AF485E"/>
    <w:rsid w:val="1AFB34D9"/>
    <w:rsid w:val="1D3844F0"/>
    <w:rsid w:val="20739D5E"/>
    <w:rsid w:val="21B81403"/>
    <w:rsid w:val="2731AA73"/>
    <w:rsid w:val="2C88073D"/>
    <w:rsid w:val="2CD649D9"/>
    <w:rsid w:val="3368200D"/>
    <w:rsid w:val="3410A083"/>
    <w:rsid w:val="3592D57F"/>
    <w:rsid w:val="37E321B7"/>
    <w:rsid w:val="421D9749"/>
    <w:rsid w:val="43D41FB3"/>
    <w:rsid w:val="47793EF3"/>
    <w:rsid w:val="48040737"/>
    <w:rsid w:val="4DBBF8B4"/>
    <w:rsid w:val="4FC8F784"/>
    <w:rsid w:val="57538844"/>
    <w:rsid w:val="5B751652"/>
    <w:rsid w:val="5D2EF626"/>
    <w:rsid w:val="5E654B2F"/>
    <w:rsid w:val="5EC86CEA"/>
    <w:rsid w:val="65AE78DA"/>
    <w:rsid w:val="685430D2"/>
    <w:rsid w:val="6D0809E8"/>
    <w:rsid w:val="704582E2"/>
    <w:rsid w:val="70E6C298"/>
    <w:rsid w:val="72A3772B"/>
    <w:rsid w:val="73501605"/>
    <w:rsid w:val="7858824D"/>
    <w:rsid w:val="7BB89EE8"/>
    <w:rsid w:val="7E3B8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AC7B2CF"/>
  <w15:chartTrackingRefBased/>
  <w15:docId w15:val="{B2C14840-43E7-9C41-9CF0-2C3ACD070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SimSun" w:hAnsi="Verdana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Normal Indent" w:semiHidden="1"/>
    <w:lsdException w:name="annotation text" w:semiHidden="1"/>
    <w:lsdException w:name="index heading" w:semiHidden="1"/>
    <w:lsdException w:name="caption" w:semiHidden="1" w:qFormat="1"/>
    <w:lsdException w:name="annotation reference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Strong" w:qFormat="1"/>
    <w:lsdException w:name="Emphasis" w:qFormat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semiHidden/>
    <w:qFormat/>
    <w:rsid w:val="007D306E"/>
    <w:rPr>
      <w:sz w:val="18"/>
      <w:szCs w:val="18"/>
      <w:lang w:val="en-GB" w:eastAsia="en-GB"/>
    </w:rPr>
  </w:style>
  <w:style w:type="paragraph" w:styleId="Heading1">
    <w:name w:val="heading 1"/>
    <w:basedOn w:val="No-numheading1Agency"/>
    <w:next w:val="BodytextAgency"/>
    <w:semiHidden/>
    <w:qFormat/>
    <w:rsid w:val="001856FF"/>
    <w:rPr>
      <w:noProof/>
    </w:rPr>
  </w:style>
  <w:style w:type="paragraph" w:styleId="Heading2">
    <w:name w:val="heading 2"/>
    <w:basedOn w:val="No-numheading2Agency"/>
    <w:next w:val="BodytextAgency"/>
    <w:semiHidden/>
    <w:qFormat/>
    <w:rsid w:val="001856FF"/>
  </w:style>
  <w:style w:type="paragraph" w:styleId="Heading3">
    <w:name w:val="heading 3"/>
    <w:basedOn w:val="No-numheading3Agency"/>
    <w:next w:val="BodytextAgency"/>
    <w:semiHidden/>
    <w:qFormat/>
    <w:rsid w:val="001856FF"/>
  </w:style>
  <w:style w:type="paragraph" w:styleId="Heading4">
    <w:name w:val="heading 4"/>
    <w:basedOn w:val="No-numheading4Agency"/>
    <w:next w:val="BodytextAgency"/>
    <w:semiHidden/>
    <w:qFormat/>
    <w:rsid w:val="001856FF"/>
  </w:style>
  <w:style w:type="paragraph" w:styleId="Heading5">
    <w:name w:val="heading 5"/>
    <w:basedOn w:val="Normal"/>
    <w:next w:val="Normal"/>
    <w:semiHidden/>
    <w:qFormat/>
    <w:rsid w:val="001856FF"/>
    <w:pPr>
      <w:keepNext/>
      <w:spacing w:before="280" w:after="220"/>
      <w:outlineLvl w:val="4"/>
    </w:pPr>
    <w:rPr>
      <w:rFonts w:eastAsia="Verdana" w:cs="Arial"/>
      <w:b/>
      <w:bCs/>
      <w:i/>
      <w:kern w:val="32"/>
    </w:rPr>
  </w:style>
  <w:style w:type="paragraph" w:styleId="Heading6">
    <w:name w:val="heading 6"/>
    <w:basedOn w:val="No-numheading6Agency"/>
    <w:next w:val="BodytextAgency"/>
    <w:semiHidden/>
    <w:qFormat/>
    <w:rsid w:val="001856FF"/>
  </w:style>
  <w:style w:type="paragraph" w:styleId="Heading7">
    <w:name w:val="heading 7"/>
    <w:basedOn w:val="No-numheading7Agency"/>
    <w:next w:val="BodytextAgency"/>
    <w:semiHidden/>
    <w:qFormat/>
    <w:rsid w:val="001856FF"/>
  </w:style>
  <w:style w:type="paragraph" w:styleId="Heading8">
    <w:name w:val="heading 8"/>
    <w:basedOn w:val="No-numheading8Agency"/>
    <w:next w:val="BodytextAgency"/>
    <w:semiHidden/>
    <w:qFormat/>
    <w:rsid w:val="001856FF"/>
  </w:style>
  <w:style w:type="paragraph" w:styleId="Heading9">
    <w:name w:val="heading 9"/>
    <w:basedOn w:val="No-numheading9Agency"/>
    <w:next w:val="BodytextAgency"/>
    <w:semiHidden/>
    <w:qFormat/>
    <w:rsid w:val="001856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centredAgency">
    <w:name w:val="Heading centred (Agency)"/>
    <w:basedOn w:val="No-numheading1Agency"/>
    <w:next w:val="BodytextAgency"/>
    <w:rsid w:val="00796BF6"/>
    <w:pPr>
      <w:jc w:val="center"/>
    </w:pPr>
  </w:style>
  <w:style w:type="paragraph" w:styleId="Footer">
    <w:name w:val="footer"/>
    <w:basedOn w:val="Normal"/>
    <w:semiHidden/>
    <w:rsid w:val="00E51159"/>
    <w:pPr>
      <w:tabs>
        <w:tab w:val="center" w:pos="4153"/>
        <w:tab w:val="right" w:pos="8306"/>
      </w:tabs>
    </w:pPr>
    <w:rPr>
      <w:rFonts w:ascii="Arial" w:eastAsia="Times New Roman" w:hAnsi="Arial"/>
      <w:sz w:val="16"/>
      <w:szCs w:val="20"/>
      <w:lang w:eastAsia="en-US"/>
    </w:rPr>
  </w:style>
  <w:style w:type="character" w:styleId="PageNumber">
    <w:name w:val="page number"/>
    <w:basedOn w:val="DefaultParagraphFont"/>
    <w:semiHidden/>
    <w:rsid w:val="00E51159"/>
  </w:style>
  <w:style w:type="paragraph" w:customStyle="1" w:styleId="FooterAgency">
    <w:name w:val="Footer (Agency)"/>
    <w:basedOn w:val="Normal"/>
    <w:link w:val="FooterAgencyCharChar"/>
    <w:rsid w:val="006E0D97"/>
    <w:rPr>
      <w:rFonts w:eastAsia="Verdana" w:cs="Verdana"/>
      <w:color w:val="6D6F71"/>
      <w:sz w:val="14"/>
      <w:szCs w:val="14"/>
    </w:rPr>
  </w:style>
  <w:style w:type="paragraph" w:customStyle="1" w:styleId="FooterblueAgency">
    <w:name w:val="Footer blue (Agency)"/>
    <w:basedOn w:val="Normal"/>
    <w:link w:val="FooterblueAgencyCharChar"/>
    <w:rsid w:val="006E0D97"/>
    <w:rPr>
      <w:rFonts w:eastAsia="Verdana" w:cs="Verdana"/>
      <w:b/>
      <w:color w:val="003399"/>
      <w:sz w:val="13"/>
      <w:szCs w:val="14"/>
    </w:rPr>
  </w:style>
  <w:style w:type="table" w:customStyle="1" w:styleId="FootertableAgency">
    <w:name w:val="Footer table (Agency)"/>
    <w:basedOn w:val="TableNormal"/>
    <w:semiHidden/>
    <w:rsid w:val="00E51159"/>
    <w:tblPr/>
    <w:tcPr>
      <w:shd w:val="clear" w:color="auto" w:fill="auto"/>
      <w:tcMar>
        <w:left w:w="0" w:type="dxa"/>
        <w:right w:w="0" w:type="dxa"/>
      </w:tcMar>
    </w:tcPr>
    <w:tblStylePr w:type="firstRow">
      <w:rPr>
        <w:rFonts w:ascii="Arial Unicode MS" w:hAnsi="Arial Unicode MS"/>
        <w:b w:val="0"/>
        <w:sz w:val="18"/>
      </w:rPr>
      <w:tblPr/>
      <w:tcPr>
        <w:tcBorders>
          <w:top w:val="single" w:sz="2" w:space="0" w:color="auto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character" w:customStyle="1" w:styleId="FooterAgencyCharChar">
    <w:name w:val="Footer (Agency) Char Char"/>
    <w:link w:val="FooterAgency"/>
    <w:rsid w:val="001856FF"/>
    <w:rPr>
      <w:rFonts w:eastAsia="Verdana" w:cs="Verdana"/>
      <w:color w:val="6D6F71"/>
      <w:sz w:val="14"/>
      <w:szCs w:val="14"/>
    </w:rPr>
  </w:style>
  <w:style w:type="paragraph" w:customStyle="1" w:styleId="PagenumberAgency">
    <w:name w:val="Page number (Agency)"/>
    <w:basedOn w:val="Normal"/>
    <w:next w:val="Normal"/>
    <w:link w:val="PagenumberAgencyCharChar"/>
    <w:semiHidden/>
    <w:rsid w:val="00E51159"/>
    <w:pPr>
      <w:tabs>
        <w:tab w:val="right" w:pos="9781"/>
      </w:tabs>
      <w:jc w:val="right"/>
    </w:pPr>
    <w:rPr>
      <w:rFonts w:eastAsia="Verdana"/>
      <w:color w:val="6D6F71"/>
      <w:sz w:val="14"/>
      <w:szCs w:val="14"/>
    </w:rPr>
  </w:style>
  <w:style w:type="character" w:customStyle="1" w:styleId="PagenumberAgencyCharChar">
    <w:name w:val="Page number (Agency) Char Char"/>
    <w:link w:val="PagenumberAgency"/>
    <w:semiHidden/>
    <w:rsid w:val="00E51159"/>
    <w:rPr>
      <w:rFonts w:ascii="Verdana" w:eastAsia="Verdana" w:hAnsi="Verdana" w:cs="Verdana"/>
      <w:color w:val="6D6F71"/>
      <w:sz w:val="14"/>
      <w:szCs w:val="14"/>
    </w:rPr>
  </w:style>
  <w:style w:type="character" w:customStyle="1" w:styleId="FooterblueAgencyCharChar">
    <w:name w:val="Footer blue (Agency) Char Char"/>
    <w:link w:val="FooterblueAgency"/>
    <w:rsid w:val="001856FF"/>
    <w:rPr>
      <w:rFonts w:eastAsia="Verdana" w:cs="Verdana"/>
      <w:b/>
      <w:color w:val="003399"/>
      <w:sz w:val="13"/>
      <w:szCs w:val="14"/>
    </w:rPr>
  </w:style>
  <w:style w:type="paragraph" w:styleId="BodyText">
    <w:name w:val="Body Text"/>
    <w:basedOn w:val="Normal"/>
    <w:link w:val="BodyTextChar"/>
    <w:semiHidden/>
    <w:rsid w:val="00E51159"/>
    <w:pPr>
      <w:spacing w:after="140" w:line="280" w:lineRule="atLeast"/>
    </w:pPr>
  </w:style>
  <w:style w:type="paragraph" w:customStyle="1" w:styleId="BodytextAgency">
    <w:name w:val="Body text (Agency)"/>
    <w:basedOn w:val="Normal"/>
    <w:qFormat/>
    <w:rsid w:val="00026AFA"/>
    <w:pPr>
      <w:spacing w:after="140" w:line="280" w:lineRule="atLeast"/>
    </w:pPr>
    <w:rPr>
      <w:rFonts w:eastAsia="Verdana"/>
      <w:sz w:val="24"/>
    </w:rPr>
  </w:style>
  <w:style w:type="numbering" w:customStyle="1" w:styleId="BulletsAgency">
    <w:name w:val="Bullets (Agency)"/>
    <w:basedOn w:val="NoList"/>
    <w:rsid w:val="00E51159"/>
    <w:pPr>
      <w:numPr>
        <w:numId w:val="1"/>
      </w:numPr>
    </w:pPr>
  </w:style>
  <w:style w:type="paragraph" w:customStyle="1" w:styleId="DisclaimerAgency">
    <w:name w:val="Disclaimer (Agency)"/>
    <w:basedOn w:val="Normal"/>
    <w:semiHidden/>
    <w:rsid w:val="00E51159"/>
    <w:pPr>
      <w:tabs>
        <w:tab w:val="center" w:pos="4320"/>
        <w:tab w:val="right" w:pos="8640"/>
      </w:tabs>
      <w:spacing w:after="57" w:line="150" w:lineRule="exact"/>
    </w:pPr>
    <w:rPr>
      <w:rFonts w:eastAsia="Verdana"/>
      <w:snapToGrid w:val="0"/>
      <w:color w:val="6D6F71"/>
      <w:sz w:val="13"/>
      <w:szCs w:val="13"/>
    </w:rPr>
  </w:style>
  <w:style w:type="paragraph" w:customStyle="1" w:styleId="DocsubtitleAgency">
    <w:name w:val="Doc subtitle (Agency)"/>
    <w:basedOn w:val="Normal"/>
    <w:next w:val="BodytextAgency"/>
    <w:qFormat/>
    <w:rsid w:val="001856FF"/>
    <w:pPr>
      <w:spacing w:after="640" w:line="360" w:lineRule="atLeast"/>
    </w:pPr>
    <w:rPr>
      <w:rFonts w:eastAsia="Verdana"/>
      <w:sz w:val="24"/>
      <w:szCs w:val="24"/>
    </w:rPr>
  </w:style>
  <w:style w:type="paragraph" w:customStyle="1" w:styleId="DoctitleAgency">
    <w:name w:val="Doc title (Agency)"/>
    <w:basedOn w:val="Normal"/>
    <w:next w:val="DocsubtitleAgency"/>
    <w:qFormat/>
    <w:rsid w:val="001856FF"/>
    <w:pPr>
      <w:spacing w:before="720" w:line="360" w:lineRule="atLeast"/>
    </w:pPr>
    <w:rPr>
      <w:rFonts w:eastAsia="Verdana"/>
      <w:color w:val="003399"/>
      <w:sz w:val="32"/>
      <w:szCs w:val="32"/>
    </w:rPr>
  </w:style>
  <w:style w:type="paragraph" w:customStyle="1" w:styleId="DraftingNotesAgency">
    <w:name w:val="Drafting Notes (Agency)"/>
    <w:basedOn w:val="Normal"/>
    <w:next w:val="BodytextAgency"/>
    <w:rsid w:val="00E51159"/>
    <w:pPr>
      <w:spacing w:after="140" w:line="280" w:lineRule="atLeast"/>
    </w:pPr>
    <w:rPr>
      <w:rFonts w:ascii="Courier New" w:eastAsia="Verdana" w:hAnsi="Courier New"/>
      <w:i/>
      <w:color w:val="339966"/>
      <w:sz w:val="22"/>
    </w:rPr>
  </w:style>
  <w:style w:type="character" w:styleId="EndnoteReference">
    <w:name w:val="endnote reference"/>
    <w:semiHidden/>
    <w:rsid w:val="00E51159"/>
    <w:rPr>
      <w:rFonts w:ascii="Verdana" w:hAnsi="Verdana"/>
      <w:vertAlign w:val="superscript"/>
    </w:rPr>
  </w:style>
  <w:style w:type="character" w:customStyle="1" w:styleId="EndnotereferenceAgency">
    <w:name w:val="Endnote reference (Agency)"/>
    <w:semiHidden/>
    <w:rsid w:val="00E51159"/>
    <w:rPr>
      <w:rFonts w:ascii="Verdana" w:hAnsi="Verdana"/>
      <w:vertAlign w:val="superscript"/>
    </w:rPr>
  </w:style>
  <w:style w:type="paragraph" w:styleId="EndnoteText">
    <w:name w:val="endnote text"/>
    <w:basedOn w:val="Normal"/>
    <w:semiHidden/>
    <w:rsid w:val="00E51159"/>
    <w:rPr>
      <w:rFonts w:eastAsia="Verdana"/>
      <w:sz w:val="15"/>
      <w:szCs w:val="15"/>
    </w:rPr>
  </w:style>
  <w:style w:type="paragraph" w:customStyle="1" w:styleId="EndnotetextAgency">
    <w:name w:val="Endnote text (Agency)"/>
    <w:basedOn w:val="Normal"/>
    <w:semiHidden/>
    <w:rsid w:val="00E51159"/>
    <w:rPr>
      <w:rFonts w:eastAsia="Verdana"/>
      <w:sz w:val="15"/>
    </w:rPr>
  </w:style>
  <w:style w:type="paragraph" w:customStyle="1" w:styleId="FigureAgency">
    <w:name w:val="Figure (Agency)"/>
    <w:basedOn w:val="Normal"/>
    <w:next w:val="BodytextAgency"/>
    <w:semiHidden/>
    <w:rsid w:val="00E51159"/>
    <w:pPr>
      <w:jc w:val="center"/>
    </w:pPr>
  </w:style>
  <w:style w:type="paragraph" w:customStyle="1" w:styleId="FigureheadingAgency">
    <w:name w:val="Figure heading (Agency)"/>
    <w:basedOn w:val="Normal"/>
    <w:next w:val="FigureAgency"/>
    <w:qFormat/>
    <w:rsid w:val="001856FF"/>
    <w:pPr>
      <w:keepNext/>
      <w:numPr>
        <w:numId w:val="3"/>
      </w:numPr>
      <w:spacing w:before="240" w:after="120"/>
    </w:pPr>
  </w:style>
  <w:style w:type="character" w:styleId="FootnoteReference">
    <w:name w:val="footnote reference"/>
    <w:semiHidden/>
    <w:rsid w:val="00E51159"/>
    <w:rPr>
      <w:rFonts w:ascii="Verdana" w:hAnsi="Verdana"/>
      <w:vertAlign w:val="superscript"/>
    </w:rPr>
  </w:style>
  <w:style w:type="character" w:customStyle="1" w:styleId="FootnotereferenceAgency">
    <w:name w:val="Footnote reference (Agency)"/>
    <w:qFormat/>
    <w:rsid w:val="001856FF"/>
    <w:rPr>
      <w:rFonts w:ascii="Verdana" w:hAnsi="Verdana"/>
      <w:color w:val="auto"/>
      <w:vertAlign w:val="superscript"/>
    </w:rPr>
  </w:style>
  <w:style w:type="paragraph" w:styleId="FootnoteText">
    <w:name w:val="footnote text"/>
    <w:basedOn w:val="Normal"/>
    <w:semiHidden/>
    <w:rsid w:val="00E51159"/>
    <w:rPr>
      <w:rFonts w:eastAsia="Verdana"/>
      <w:sz w:val="15"/>
      <w:szCs w:val="20"/>
    </w:rPr>
  </w:style>
  <w:style w:type="paragraph" w:customStyle="1" w:styleId="FootnotetextAgency">
    <w:name w:val="Footnote text (Agency)"/>
    <w:basedOn w:val="Normal"/>
    <w:qFormat/>
    <w:rsid w:val="001856FF"/>
    <w:rPr>
      <w:rFonts w:eastAsia="Verdana"/>
      <w:sz w:val="15"/>
    </w:rPr>
  </w:style>
  <w:style w:type="paragraph" w:customStyle="1" w:styleId="HeaderAgency">
    <w:name w:val="Header (Agency)"/>
    <w:basedOn w:val="FooterAgency"/>
    <w:semiHidden/>
    <w:rsid w:val="00B636AF"/>
  </w:style>
  <w:style w:type="paragraph" w:customStyle="1" w:styleId="Heading1Agency">
    <w:name w:val="Heading 1 (Agency)"/>
    <w:basedOn w:val="Normal"/>
    <w:next w:val="BodytextAgency"/>
    <w:qFormat/>
    <w:rsid w:val="001856FF"/>
    <w:pPr>
      <w:keepNext/>
      <w:numPr>
        <w:numId w:val="4"/>
      </w:numPr>
      <w:spacing w:before="280" w:after="220"/>
      <w:outlineLvl w:val="0"/>
    </w:pPr>
    <w:rPr>
      <w:rFonts w:eastAsia="Verdana" w:cs="Arial"/>
      <w:b/>
      <w:bCs/>
      <w:kern w:val="32"/>
      <w:sz w:val="27"/>
      <w:szCs w:val="27"/>
    </w:rPr>
  </w:style>
  <w:style w:type="paragraph" w:customStyle="1" w:styleId="Heading2Agency">
    <w:name w:val="Heading 2 (Agency)"/>
    <w:basedOn w:val="Normal"/>
    <w:next w:val="BodytextAgency"/>
    <w:qFormat/>
    <w:rsid w:val="001856FF"/>
    <w:pPr>
      <w:keepNext/>
      <w:numPr>
        <w:ilvl w:val="1"/>
        <w:numId w:val="4"/>
      </w:numPr>
      <w:spacing w:before="280" w:after="220"/>
      <w:outlineLvl w:val="1"/>
    </w:pPr>
    <w:rPr>
      <w:rFonts w:eastAsia="Verdana" w:cs="Arial"/>
      <w:b/>
      <w:bCs/>
      <w:i/>
      <w:kern w:val="32"/>
      <w:sz w:val="22"/>
      <w:szCs w:val="22"/>
    </w:rPr>
  </w:style>
  <w:style w:type="paragraph" w:customStyle="1" w:styleId="Heading3Agency">
    <w:name w:val="Heading 3 (Agency)"/>
    <w:basedOn w:val="Normal"/>
    <w:next w:val="BodytextAgency"/>
    <w:qFormat/>
    <w:rsid w:val="001856FF"/>
    <w:pPr>
      <w:keepNext/>
      <w:numPr>
        <w:ilvl w:val="2"/>
        <w:numId w:val="4"/>
      </w:numPr>
      <w:spacing w:before="280" w:after="220"/>
      <w:outlineLvl w:val="2"/>
    </w:pPr>
    <w:rPr>
      <w:rFonts w:eastAsia="Verdana" w:cs="Arial"/>
      <w:b/>
      <w:bCs/>
      <w:kern w:val="32"/>
      <w:sz w:val="22"/>
      <w:szCs w:val="22"/>
    </w:rPr>
  </w:style>
  <w:style w:type="paragraph" w:customStyle="1" w:styleId="Heading4Agency">
    <w:name w:val="Heading 4 (Agency)"/>
    <w:basedOn w:val="Heading3Agency"/>
    <w:next w:val="BodytextAgency"/>
    <w:qFormat/>
    <w:rsid w:val="001856FF"/>
    <w:pPr>
      <w:numPr>
        <w:ilvl w:val="3"/>
      </w:numPr>
      <w:outlineLvl w:val="3"/>
    </w:pPr>
    <w:rPr>
      <w:i/>
      <w:sz w:val="18"/>
      <w:szCs w:val="18"/>
    </w:rPr>
  </w:style>
  <w:style w:type="paragraph" w:customStyle="1" w:styleId="Heading5Agency">
    <w:name w:val="Heading 5 (Agency)"/>
    <w:basedOn w:val="Heading4Agency"/>
    <w:next w:val="BodytextAgency"/>
    <w:qFormat/>
    <w:rsid w:val="001856FF"/>
    <w:pPr>
      <w:numPr>
        <w:ilvl w:val="4"/>
      </w:numPr>
      <w:outlineLvl w:val="4"/>
    </w:pPr>
    <w:rPr>
      <w:i w:val="0"/>
    </w:rPr>
  </w:style>
  <w:style w:type="paragraph" w:customStyle="1" w:styleId="Heading6Agency">
    <w:name w:val="Heading 6 (Agency)"/>
    <w:basedOn w:val="Heading5Agency"/>
    <w:next w:val="BodytextAgency"/>
    <w:semiHidden/>
    <w:rsid w:val="00E51159"/>
    <w:pPr>
      <w:numPr>
        <w:ilvl w:val="5"/>
      </w:numPr>
      <w:outlineLvl w:val="5"/>
    </w:pPr>
  </w:style>
  <w:style w:type="paragraph" w:customStyle="1" w:styleId="Heading7Agency">
    <w:name w:val="Heading 7 (Agency)"/>
    <w:basedOn w:val="Heading6Agency"/>
    <w:next w:val="BodytextAgency"/>
    <w:semiHidden/>
    <w:rsid w:val="00E51159"/>
    <w:pPr>
      <w:numPr>
        <w:ilvl w:val="6"/>
      </w:numPr>
      <w:outlineLvl w:val="6"/>
    </w:pPr>
  </w:style>
  <w:style w:type="paragraph" w:customStyle="1" w:styleId="Heading8Agency">
    <w:name w:val="Heading 8 (Agency)"/>
    <w:basedOn w:val="Heading7Agency"/>
    <w:next w:val="BodytextAgency"/>
    <w:semiHidden/>
    <w:rsid w:val="00E51159"/>
    <w:pPr>
      <w:numPr>
        <w:ilvl w:val="7"/>
      </w:numPr>
      <w:outlineLvl w:val="7"/>
    </w:pPr>
  </w:style>
  <w:style w:type="paragraph" w:customStyle="1" w:styleId="Heading9Agency">
    <w:name w:val="Heading 9 (Agency)"/>
    <w:basedOn w:val="Heading8Agency"/>
    <w:next w:val="BodytextAgency"/>
    <w:semiHidden/>
    <w:rsid w:val="00E51159"/>
    <w:pPr>
      <w:numPr>
        <w:ilvl w:val="8"/>
      </w:numPr>
      <w:outlineLvl w:val="8"/>
    </w:pPr>
  </w:style>
  <w:style w:type="paragraph" w:customStyle="1" w:styleId="No-numheading1Agency">
    <w:name w:val="No-num heading 1 (Agency)"/>
    <w:basedOn w:val="Normal"/>
    <w:next w:val="BodytextAgency"/>
    <w:qFormat/>
    <w:rsid w:val="001856FF"/>
    <w:pPr>
      <w:keepNext/>
      <w:spacing w:before="280" w:after="220"/>
      <w:outlineLvl w:val="0"/>
    </w:pPr>
    <w:rPr>
      <w:rFonts w:eastAsia="Verdana" w:cs="Arial"/>
      <w:b/>
      <w:bCs/>
      <w:kern w:val="32"/>
      <w:sz w:val="27"/>
      <w:szCs w:val="27"/>
    </w:rPr>
  </w:style>
  <w:style w:type="paragraph" w:customStyle="1" w:styleId="No-numheading2Agency">
    <w:name w:val="No-num heading 2 (Agency)"/>
    <w:basedOn w:val="Normal"/>
    <w:next w:val="BodytextAgency"/>
    <w:qFormat/>
    <w:rsid w:val="001856FF"/>
    <w:pPr>
      <w:keepNext/>
      <w:spacing w:before="280" w:after="220"/>
      <w:outlineLvl w:val="1"/>
    </w:pPr>
    <w:rPr>
      <w:rFonts w:eastAsia="Verdana" w:cs="Arial"/>
      <w:b/>
      <w:bCs/>
      <w:i/>
      <w:kern w:val="32"/>
      <w:sz w:val="22"/>
      <w:szCs w:val="22"/>
    </w:rPr>
  </w:style>
  <w:style w:type="paragraph" w:customStyle="1" w:styleId="No-numheading3Agency">
    <w:name w:val="No-num heading 3 (Agency)"/>
    <w:basedOn w:val="Heading3Agency"/>
    <w:next w:val="BodytextAgency"/>
    <w:qFormat/>
    <w:rsid w:val="001856FF"/>
    <w:pPr>
      <w:numPr>
        <w:ilvl w:val="0"/>
        <w:numId w:val="0"/>
      </w:numPr>
    </w:pPr>
  </w:style>
  <w:style w:type="paragraph" w:customStyle="1" w:styleId="No-numheading4Agency">
    <w:name w:val="No-num heading 4 (Agency)"/>
    <w:basedOn w:val="Heading4Agency"/>
    <w:next w:val="BodytextAgency"/>
    <w:qFormat/>
    <w:rsid w:val="001856FF"/>
    <w:pPr>
      <w:numPr>
        <w:ilvl w:val="0"/>
        <w:numId w:val="0"/>
      </w:numPr>
    </w:pPr>
  </w:style>
  <w:style w:type="paragraph" w:customStyle="1" w:styleId="No-numheading5Agency">
    <w:name w:val="No-num heading 5 (Agency)"/>
    <w:basedOn w:val="Heading5Agency"/>
    <w:next w:val="BodytextAgency"/>
    <w:qFormat/>
    <w:rsid w:val="001856FF"/>
    <w:pPr>
      <w:numPr>
        <w:ilvl w:val="0"/>
        <w:numId w:val="0"/>
      </w:numPr>
    </w:pPr>
  </w:style>
  <w:style w:type="paragraph" w:customStyle="1" w:styleId="No-numheading6Agency">
    <w:name w:val="No-num heading 6 (Agency)"/>
    <w:basedOn w:val="No-numheading5Agency"/>
    <w:next w:val="BodytextAgency"/>
    <w:semiHidden/>
    <w:rsid w:val="00E51159"/>
    <w:pPr>
      <w:outlineLvl w:val="5"/>
    </w:pPr>
  </w:style>
  <w:style w:type="paragraph" w:customStyle="1" w:styleId="No-numheading7Agency">
    <w:name w:val="No-num heading 7 (Agency)"/>
    <w:basedOn w:val="No-numheading6Agency"/>
    <w:next w:val="BodytextAgency"/>
    <w:semiHidden/>
    <w:rsid w:val="00E51159"/>
    <w:pPr>
      <w:outlineLvl w:val="6"/>
    </w:pPr>
  </w:style>
  <w:style w:type="paragraph" w:customStyle="1" w:styleId="No-numheading8Agency">
    <w:name w:val="No-num heading 8 (Agency)"/>
    <w:basedOn w:val="No-numheading7Agency"/>
    <w:next w:val="BodytextAgency"/>
    <w:semiHidden/>
    <w:rsid w:val="00E51159"/>
    <w:pPr>
      <w:outlineLvl w:val="7"/>
    </w:pPr>
  </w:style>
  <w:style w:type="paragraph" w:customStyle="1" w:styleId="No-numheading9Agency">
    <w:name w:val="No-num heading 9 (Agency)"/>
    <w:basedOn w:val="No-numheading8Agency"/>
    <w:next w:val="BodytextAgency"/>
    <w:semiHidden/>
    <w:rsid w:val="00E51159"/>
    <w:pPr>
      <w:outlineLvl w:val="8"/>
    </w:pPr>
  </w:style>
  <w:style w:type="paragraph" w:customStyle="1" w:styleId="NormalAgency">
    <w:name w:val="Normal (Agency)"/>
    <w:qFormat/>
    <w:rsid w:val="001856FF"/>
    <w:rPr>
      <w:rFonts w:eastAsia="Verdana" w:cs="Verdana"/>
      <w:sz w:val="18"/>
      <w:szCs w:val="18"/>
      <w:lang w:val="en-GB" w:eastAsia="en-GB"/>
    </w:rPr>
  </w:style>
  <w:style w:type="paragraph" w:customStyle="1" w:styleId="No-TOCheadingAgency">
    <w:name w:val="No-TOC heading (Agency)"/>
    <w:basedOn w:val="Normal"/>
    <w:next w:val="BodytextAgency"/>
    <w:qFormat/>
    <w:rsid w:val="001856FF"/>
    <w:pPr>
      <w:keepNext/>
      <w:spacing w:before="280" w:after="220"/>
    </w:pPr>
    <w:rPr>
      <w:rFonts w:eastAsia="Times New Roman" w:cs="Arial"/>
      <w:b/>
      <w:kern w:val="32"/>
      <w:sz w:val="27"/>
      <w:szCs w:val="27"/>
    </w:rPr>
  </w:style>
  <w:style w:type="numbering" w:customStyle="1" w:styleId="NumberlistAgency">
    <w:name w:val="Number list (Agency)"/>
    <w:basedOn w:val="NoList"/>
    <w:rsid w:val="00E51159"/>
    <w:pPr>
      <w:numPr>
        <w:numId w:val="2"/>
      </w:numPr>
    </w:pPr>
  </w:style>
  <w:style w:type="paragraph" w:customStyle="1" w:styleId="RefAgency">
    <w:name w:val="Ref. (Agency)"/>
    <w:basedOn w:val="Normal"/>
    <w:qFormat/>
    <w:rsid w:val="001856FF"/>
    <w:rPr>
      <w:rFonts w:eastAsia="Times New Roman"/>
      <w:sz w:val="17"/>
    </w:rPr>
  </w:style>
  <w:style w:type="paragraph" w:customStyle="1" w:styleId="TablefirstrowAgency">
    <w:name w:val="Table first row (Agency)"/>
    <w:basedOn w:val="BodytextAgency"/>
    <w:semiHidden/>
    <w:rsid w:val="00E51159"/>
    <w:pPr>
      <w:keepNext/>
    </w:pPr>
    <w:rPr>
      <w:rFonts w:eastAsia="Times New Roman"/>
      <w:b/>
    </w:rPr>
  </w:style>
  <w:style w:type="table" w:customStyle="1" w:styleId="TablegridAgency">
    <w:name w:val="Table grid (Agency)"/>
    <w:basedOn w:val="TableNormal"/>
    <w:semiHidden/>
    <w:rsid w:val="001F7466"/>
    <w:rPr>
      <w:sz w:val="18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1E3F2"/>
    </w:tcPr>
    <w:tblStylePr w:type="firstRow">
      <w:rPr>
        <w:rFonts w:ascii="Verdana" w:hAnsi="Verdana"/>
        <w:b/>
        <w:i w:val="0"/>
        <w:sz w:val="18"/>
        <w:szCs w:val="1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3399"/>
      </w:tcPr>
    </w:tblStylePr>
  </w:style>
  <w:style w:type="table" w:customStyle="1" w:styleId="TablegridAgencyblack">
    <w:name w:val="Table grid (Agency) black"/>
    <w:basedOn w:val="TablegridAgency"/>
    <w:semiHidden/>
    <w:rsid w:val="00E511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6" w:space="0" w:color="auto"/>
        <w:insideV w:val="single" w:sz="6" w:space="0" w:color="auto"/>
      </w:tblBorders>
    </w:tblPr>
    <w:tcPr>
      <w:shd w:val="clear" w:color="auto" w:fill="auto"/>
    </w:tcPr>
    <w:tblStylePr w:type="firstRow">
      <w:rPr>
        <w:rFonts w:ascii="Palatino Linotype" w:hAnsi="Palatino Linotype"/>
        <w:b/>
        <w:i w:val="0"/>
        <w:color w:val="auto"/>
        <w:sz w:val="18"/>
        <w:szCs w:val="18"/>
      </w:rPr>
      <w:tblPr/>
      <w:trPr>
        <w:tblHeader/>
      </w:trPr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  <w:tl2br w:val="nil"/>
          <w:tr2bl w:val="nil"/>
        </w:tcBorders>
        <w:shd w:val="clear" w:color="auto" w:fill="auto"/>
      </w:tcPr>
    </w:tblStylePr>
  </w:style>
  <w:style w:type="table" w:customStyle="1" w:styleId="TablegridAgencyblank">
    <w:name w:val="Table grid (Agency) blank"/>
    <w:basedOn w:val="TableNormal"/>
    <w:semiHidden/>
    <w:rsid w:val="00E51159"/>
    <w:rPr>
      <w:sz w:val="18"/>
    </w:rPr>
    <w:tblPr/>
    <w:tcPr>
      <w:shd w:val="clear" w:color="auto" w:fill="auto"/>
    </w:tcPr>
    <w:tblStylePr w:type="firstRow">
      <w:rPr>
        <w:rFonts w:ascii="Palatino Linotype" w:hAnsi="Palatino Linotype"/>
        <w:b w:val="0"/>
        <w:i w:val="0"/>
        <w:color w:val="auto"/>
        <w:sz w:val="18"/>
        <w:szCs w:val="1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</w:style>
  <w:style w:type="paragraph" w:customStyle="1" w:styleId="TableheadingAgency">
    <w:name w:val="Table heading (Agency)"/>
    <w:basedOn w:val="Normal"/>
    <w:next w:val="BodytextAgency"/>
    <w:qFormat/>
    <w:rsid w:val="001856FF"/>
    <w:pPr>
      <w:keepNext/>
      <w:numPr>
        <w:numId w:val="5"/>
      </w:numPr>
      <w:spacing w:before="240" w:after="120"/>
    </w:pPr>
  </w:style>
  <w:style w:type="paragraph" w:customStyle="1" w:styleId="TableheadingrowsAgency">
    <w:name w:val="Table heading rows (Agency)"/>
    <w:basedOn w:val="BodytextAgency"/>
    <w:qFormat/>
    <w:rsid w:val="001856FF"/>
    <w:pPr>
      <w:keepNext/>
    </w:pPr>
    <w:rPr>
      <w:rFonts w:eastAsia="Times New Roman"/>
      <w:b/>
    </w:rPr>
  </w:style>
  <w:style w:type="paragraph" w:customStyle="1" w:styleId="TabletextrowsAgency">
    <w:name w:val="Table text rows (Agency)"/>
    <w:basedOn w:val="Normal"/>
    <w:qFormat/>
    <w:rsid w:val="001856FF"/>
    <w:pPr>
      <w:spacing w:line="280" w:lineRule="exact"/>
    </w:pPr>
    <w:rPr>
      <w:rFonts w:eastAsia="Times New Roman"/>
    </w:rPr>
  </w:style>
  <w:style w:type="paragraph" w:customStyle="1" w:styleId="TableFigurenoteAgency">
    <w:name w:val="Table/Figure note (Agency)"/>
    <w:basedOn w:val="BodytextAgency"/>
    <w:next w:val="BodytextAgency"/>
    <w:qFormat/>
    <w:rsid w:val="001856FF"/>
    <w:pPr>
      <w:spacing w:before="60" w:after="240" w:line="240" w:lineRule="auto"/>
    </w:pPr>
    <w:rPr>
      <w:sz w:val="16"/>
      <w:szCs w:val="16"/>
    </w:rPr>
  </w:style>
  <w:style w:type="paragraph" w:styleId="TOC1">
    <w:name w:val="toc 1"/>
    <w:basedOn w:val="Normal"/>
    <w:next w:val="BodytextAgency"/>
    <w:semiHidden/>
    <w:rsid w:val="00784282"/>
    <w:pPr>
      <w:keepNext/>
      <w:tabs>
        <w:tab w:val="right" w:leader="dot" w:pos="9401"/>
      </w:tabs>
      <w:spacing w:before="140" w:after="57" w:line="240" w:lineRule="atLeast"/>
    </w:pPr>
    <w:rPr>
      <w:rFonts w:eastAsia="Verdana"/>
      <w:b/>
      <w:noProof/>
      <w:sz w:val="22"/>
      <w:szCs w:val="22"/>
    </w:rPr>
  </w:style>
  <w:style w:type="paragraph" w:styleId="TOC2">
    <w:name w:val="toc 2"/>
    <w:basedOn w:val="Normal"/>
    <w:next w:val="BodytextAgency"/>
    <w:semiHidden/>
    <w:rsid w:val="00E51159"/>
    <w:pPr>
      <w:tabs>
        <w:tab w:val="right" w:leader="dot" w:pos="9401"/>
      </w:tabs>
      <w:spacing w:after="57" w:line="240" w:lineRule="atLeast"/>
    </w:pPr>
    <w:rPr>
      <w:rFonts w:eastAsia="Verdana"/>
      <w:noProof/>
      <w:sz w:val="20"/>
    </w:rPr>
  </w:style>
  <w:style w:type="paragraph" w:styleId="TOC3">
    <w:name w:val="toc 3"/>
    <w:basedOn w:val="Normal"/>
    <w:next w:val="BodytextAgency"/>
    <w:semiHidden/>
    <w:rsid w:val="00E51159"/>
    <w:pPr>
      <w:tabs>
        <w:tab w:val="right" w:leader="dot" w:pos="9401"/>
      </w:tabs>
      <w:spacing w:after="57" w:line="240" w:lineRule="atLeast"/>
    </w:pPr>
    <w:rPr>
      <w:rFonts w:eastAsia="Verdana"/>
      <w:noProof/>
      <w:sz w:val="20"/>
    </w:rPr>
  </w:style>
  <w:style w:type="paragraph" w:styleId="TOC4">
    <w:name w:val="toc 4"/>
    <w:basedOn w:val="Normal"/>
    <w:next w:val="BodytextAgency"/>
    <w:semiHidden/>
    <w:rsid w:val="00E51159"/>
    <w:pPr>
      <w:tabs>
        <w:tab w:val="right" w:leader="dot" w:pos="9401"/>
      </w:tabs>
      <w:spacing w:after="57" w:line="240" w:lineRule="atLeast"/>
    </w:pPr>
    <w:rPr>
      <w:noProof/>
      <w:sz w:val="20"/>
    </w:rPr>
  </w:style>
  <w:style w:type="paragraph" w:styleId="TOC5">
    <w:name w:val="toc 5"/>
    <w:basedOn w:val="Normal"/>
    <w:next w:val="BodytextAgency"/>
    <w:semiHidden/>
    <w:rsid w:val="00E51159"/>
    <w:pPr>
      <w:tabs>
        <w:tab w:val="right" w:leader="dot" w:pos="9401"/>
      </w:tabs>
      <w:spacing w:after="57" w:line="240" w:lineRule="atLeast"/>
    </w:pPr>
    <w:rPr>
      <w:noProof/>
      <w:sz w:val="20"/>
    </w:rPr>
  </w:style>
  <w:style w:type="paragraph" w:styleId="TOC6">
    <w:name w:val="toc 6"/>
    <w:basedOn w:val="Normal"/>
    <w:next w:val="BodytextAgency"/>
    <w:semiHidden/>
    <w:rsid w:val="00E51159"/>
    <w:pPr>
      <w:spacing w:after="57" w:line="240" w:lineRule="exact"/>
    </w:pPr>
    <w:rPr>
      <w:rFonts w:eastAsia="Times New Roman"/>
    </w:rPr>
  </w:style>
  <w:style w:type="paragraph" w:styleId="TOC7">
    <w:name w:val="toc 7"/>
    <w:basedOn w:val="Normal"/>
    <w:next w:val="BodytextAgency"/>
    <w:semiHidden/>
    <w:rsid w:val="00E51159"/>
    <w:pPr>
      <w:spacing w:after="57" w:line="240" w:lineRule="exact"/>
    </w:pPr>
    <w:rPr>
      <w:rFonts w:eastAsia="Times New Roman"/>
    </w:rPr>
  </w:style>
  <w:style w:type="paragraph" w:styleId="TOC8">
    <w:name w:val="toc 8"/>
    <w:basedOn w:val="Normal"/>
    <w:next w:val="BodytextAgency"/>
    <w:semiHidden/>
    <w:rsid w:val="00E51159"/>
    <w:pPr>
      <w:spacing w:after="57" w:line="240" w:lineRule="exact"/>
    </w:pPr>
    <w:rPr>
      <w:rFonts w:eastAsia="Times New Roman"/>
    </w:rPr>
  </w:style>
  <w:style w:type="paragraph" w:styleId="TOC9">
    <w:name w:val="toc 9"/>
    <w:basedOn w:val="Normal"/>
    <w:next w:val="BodytextAgency"/>
    <w:semiHidden/>
    <w:rsid w:val="00E51159"/>
    <w:pPr>
      <w:spacing w:after="57" w:line="240" w:lineRule="exact"/>
    </w:pPr>
    <w:rPr>
      <w:rFonts w:eastAsia="Times New Roman"/>
    </w:rPr>
  </w:style>
  <w:style w:type="paragraph" w:customStyle="1" w:styleId="SpecialcommentAgency">
    <w:name w:val="Special comment (Agency)"/>
    <w:next w:val="BodytextAgency"/>
    <w:rsid w:val="00796BF6"/>
    <w:rPr>
      <w:rFonts w:eastAsia="Times New Roman"/>
      <w:color w:val="FF0000"/>
      <w:sz w:val="17"/>
      <w:szCs w:val="17"/>
      <w:lang w:val="en-GB" w:eastAsia="en-GB"/>
    </w:rPr>
  </w:style>
  <w:style w:type="paragraph" w:styleId="Header">
    <w:name w:val="header"/>
    <w:basedOn w:val="Normal"/>
    <w:semiHidden/>
    <w:rsid w:val="00B636A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semiHidden/>
    <w:rsid w:val="00B62CF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1715B2"/>
    <w:rPr>
      <w:rFonts w:ascii="Tahoma" w:hAnsi="Tahoma" w:cs="Tahoma"/>
      <w:sz w:val="16"/>
      <w:szCs w:val="16"/>
    </w:rPr>
  </w:style>
  <w:style w:type="character" w:customStyle="1" w:styleId="PageNumberAgency0">
    <w:name w:val="Page Number (Agency)"/>
    <w:rsid w:val="001856FF"/>
    <w:rPr>
      <w:rFonts w:ascii="Verdana" w:hAnsi="Verdana"/>
      <w:sz w:val="14"/>
    </w:rPr>
  </w:style>
  <w:style w:type="paragraph" w:customStyle="1" w:styleId="AgencyCHMPno-numheading3Agency">
    <w:name w:val="Agency CHMP no-num heading 3 (Agency)"/>
    <w:basedOn w:val="No-numheading3Agency"/>
    <w:autoRedefine/>
    <w:qFormat/>
    <w:rsid w:val="00E83778"/>
    <w:pPr>
      <w:pBdr>
        <w:bottom w:val="single" w:sz="18" w:space="1" w:color="003399"/>
      </w:pBdr>
    </w:pPr>
    <w:rPr>
      <w:b w:val="0"/>
      <w:color w:val="000000"/>
      <w:sz w:val="20"/>
      <w:szCs w:val="18"/>
    </w:rPr>
  </w:style>
  <w:style w:type="character" w:customStyle="1" w:styleId="BodyTextChar">
    <w:name w:val="Body Text Char"/>
    <w:basedOn w:val="DefaultParagraphFont"/>
    <w:link w:val="BodyText"/>
    <w:semiHidden/>
    <w:rsid w:val="001715B2"/>
  </w:style>
  <w:style w:type="paragraph" w:customStyle="1" w:styleId="Default">
    <w:name w:val="Default"/>
    <w:rsid w:val="00D603AA"/>
    <w:pPr>
      <w:autoSpaceDE w:val="0"/>
      <w:autoSpaceDN w:val="0"/>
      <w:adjustRightInd w:val="0"/>
    </w:pPr>
    <w:rPr>
      <w:rFonts w:cs="Verdana"/>
      <w:color w:val="000000"/>
      <w:sz w:val="24"/>
      <w:szCs w:val="24"/>
      <w:lang w:val="en-GB" w:eastAsia="en-GB"/>
    </w:rPr>
  </w:style>
  <w:style w:type="paragraph" w:styleId="Date">
    <w:name w:val="Date"/>
    <w:basedOn w:val="Normal"/>
    <w:next w:val="Normal"/>
    <w:semiHidden/>
    <w:rsid w:val="00E51159"/>
  </w:style>
  <w:style w:type="paragraph" w:styleId="DocumentMap">
    <w:name w:val="Document Map"/>
    <w:basedOn w:val="Normal"/>
    <w:semiHidden/>
    <w:rsid w:val="00E5115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mailSignature">
    <w:name w:val="E-mail Signature"/>
    <w:basedOn w:val="Normal"/>
    <w:semiHidden/>
    <w:rsid w:val="00E51159"/>
  </w:style>
  <w:style w:type="character" w:styleId="Emphasis">
    <w:name w:val="Emphasis"/>
    <w:semiHidden/>
    <w:qFormat/>
    <w:rsid w:val="001856FF"/>
    <w:rPr>
      <w:i/>
      <w:iCs/>
    </w:rPr>
  </w:style>
  <w:style w:type="paragraph" w:styleId="EnvelopeAddress">
    <w:name w:val="envelope address"/>
    <w:basedOn w:val="Normal"/>
    <w:semiHidden/>
    <w:rsid w:val="00E51159"/>
    <w:pPr>
      <w:framePr w:w="7920" w:h="1980" w:hRule="exact" w:hSpace="180" w:wrap="auto" w:hAnchor="page" w:xAlign="center" w:yAlign="bottom"/>
      <w:ind w:left="288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semiHidden/>
    <w:rsid w:val="00E51159"/>
    <w:rPr>
      <w:rFonts w:ascii="Arial" w:hAnsi="Arial" w:cs="Arial"/>
      <w:sz w:val="20"/>
      <w:szCs w:val="20"/>
    </w:rPr>
  </w:style>
  <w:style w:type="character" w:styleId="FollowedHyperlink">
    <w:name w:val="FollowedHyperlink"/>
    <w:semiHidden/>
    <w:rsid w:val="00E51159"/>
    <w:rPr>
      <w:color w:val="800080"/>
      <w:u w:val="single"/>
    </w:rPr>
  </w:style>
  <w:style w:type="character" w:styleId="Hyperlink">
    <w:name w:val="Hyperlink"/>
    <w:uiPriority w:val="99"/>
    <w:semiHidden/>
    <w:rsid w:val="00E51159"/>
    <w:rPr>
      <w:color w:val="0000FF"/>
      <w:u w:val="single"/>
    </w:rPr>
  </w:style>
  <w:style w:type="character" w:styleId="LineNumber">
    <w:name w:val="line number"/>
    <w:basedOn w:val="DefaultParagraphFont"/>
    <w:semiHidden/>
    <w:rsid w:val="00E51159"/>
  </w:style>
  <w:style w:type="paragraph" w:styleId="MacroText">
    <w:name w:val="macro"/>
    <w:semiHidden/>
    <w:rsid w:val="00E5115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sz w:val="18"/>
      <w:szCs w:val="18"/>
      <w:lang w:val="en-GB" w:eastAsia="zh-CN"/>
    </w:rPr>
  </w:style>
  <w:style w:type="paragraph" w:styleId="NormalWeb">
    <w:name w:val="Normal (Web)"/>
    <w:basedOn w:val="Normal"/>
    <w:semiHidden/>
    <w:rsid w:val="00E51159"/>
    <w:rPr>
      <w:rFonts w:ascii="Times New Roman" w:hAnsi="Times New Roman"/>
      <w:sz w:val="24"/>
      <w:szCs w:val="24"/>
    </w:rPr>
  </w:style>
  <w:style w:type="paragraph" w:styleId="PlainText">
    <w:name w:val="Plain Text"/>
    <w:basedOn w:val="Normal"/>
    <w:semiHidden/>
    <w:rsid w:val="00E51159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semiHidden/>
    <w:rsid w:val="00E51159"/>
  </w:style>
  <w:style w:type="character" w:styleId="Strong">
    <w:name w:val="Strong"/>
    <w:semiHidden/>
    <w:qFormat/>
    <w:rsid w:val="001856FF"/>
    <w:rPr>
      <w:b/>
      <w:bCs/>
    </w:rPr>
  </w:style>
  <w:style w:type="table" w:styleId="TableGrid">
    <w:name w:val="Table Grid"/>
    <w:basedOn w:val="TableNormal"/>
    <w:semiHidden/>
    <w:rsid w:val="00E511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next w:val="Normal"/>
    <w:semiHidden/>
    <w:rsid w:val="00E51159"/>
    <w:pPr>
      <w:ind w:left="180" w:hanging="180"/>
    </w:pPr>
  </w:style>
  <w:style w:type="paragraph" w:styleId="TableofFigures">
    <w:name w:val="table of figures"/>
    <w:basedOn w:val="Normal"/>
    <w:next w:val="Normal"/>
    <w:semiHidden/>
    <w:rsid w:val="00E51159"/>
  </w:style>
  <w:style w:type="paragraph" w:styleId="TOAHeading">
    <w:name w:val="toa heading"/>
    <w:basedOn w:val="Normal"/>
    <w:next w:val="Normal"/>
    <w:semiHidden/>
    <w:rsid w:val="00E51159"/>
    <w:pPr>
      <w:spacing w:before="120"/>
    </w:pPr>
    <w:rPr>
      <w:rFonts w:ascii="Arial" w:hAnsi="Arial" w:cs="Arial"/>
      <w:b/>
      <w:bCs/>
      <w:sz w:val="24"/>
      <w:szCs w:val="24"/>
    </w:rPr>
  </w:style>
  <w:style w:type="paragraph" w:customStyle="1" w:styleId="DoccategoryheadingAgency">
    <w:name w:val="Doc category heading (Agency)"/>
    <w:next w:val="BodytextAgency"/>
    <w:rsid w:val="00796BF6"/>
    <w:pPr>
      <w:keepNext/>
      <w:pBdr>
        <w:bottom w:val="single" w:sz="4" w:space="1" w:color="auto"/>
      </w:pBdr>
      <w:spacing w:before="567"/>
    </w:pPr>
    <w:rPr>
      <w:rFonts w:eastAsia="Verdana" w:cs="Verdana"/>
      <w:b/>
      <w:color w:val="003399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rsid w:val="000E61E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rsid w:val="003417D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B65E9"/>
    <w:pPr>
      <w:ind w:left="720"/>
      <w:contextualSpacing/>
    </w:pPr>
  </w:style>
  <w:style w:type="paragraph" w:customStyle="1" w:styleId="paragraph">
    <w:name w:val="paragraph"/>
    <w:basedOn w:val="Normal"/>
    <w:rsid w:val="00FB22AD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s-ES" w:eastAsia="es-ES"/>
    </w:rPr>
  </w:style>
  <w:style w:type="character" w:customStyle="1" w:styleId="normaltextrun">
    <w:name w:val="normaltextrun"/>
    <w:basedOn w:val="DefaultParagraphFont"/>
    <w:rsid w:val="00FB22AD"/>
  </w:style>
  <w:style w:type="character" w:customStyle="1" w:styleId="eop">
    <w:name w:val="eop"/>
    <w:basedOn w:val="DefaultParagraphFont"/>
    <w:rsid w:val="00FB22AD"/>
  </w:style>
  <w:style w:type="character" w:styleId="CommentReference">
    <w:name w:val="annotation reference"/>
    <w:basedOn w:val="DefaultParagraphFont"/>
    <w:semiHidden/>
    <w:rsid w:val="00AB4EAB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AB4EA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AB4EAB"/>
    <w:rPr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AB4EA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AB4EAB"/>
    <w:rPr>
      <w:b/>
      <w:bCs/>
      <w:lang w:val="en-GB" w:eastAsia="en-GB"/>
    </w:rPr>
  </w:style>
  <w:style w:type="paragraph" w:styleId="Revision">
    <w:name w:val="Revision"/>
    <w:hidden/>
    <w:uiPriority w:val="99"/>
    <w:semiHidden/>
    <w:rsid w:val="00AB4EAB"/>
    <w:rPr>
      <w:sz w:val="18"/>
      <w:szCs w:val="18"/>
      <w:lang w:val="en-GB" w:eastAsia="en-GB"/>
    </w:rPr>
  </w:style>
  <w:style w:type="character" w:customStyle="1" w:styleId="apple-converted-space">
    <w:name w:val="apple-converted-space"/>
    <w:basedOn w:val="DefaultParagraphFont"/>
    <w:rsid w:val="006C3A8D"/>
  </w:style>
  <w:style w:type="character" w:customStyle="1" w:styleId="spelle">
    <w:name w:val="spelle"/>
    <w:basedOn w:val="DefaultParagraphFont"/>
    <w:rsid w:val="006C3A8D"/>
  </w:style>
  <w:style w:type="character" w:styleId="Mention">
    <w:name w:val="Mention"/>
    <w:basedOn w:val="DefaultParagraphFont"/>
    <w:rsid w:val="00D4158D"/>
    <w:rPr>
      <w:color w:val="2B579A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CF368F"/>
    <w:pPr>
      <w:spacing w:after="160" w:line="259" w:lineRule="auto"/>
      <w:jc w:val="center"/>
    </w:pPr>
    <w:rPr>
      <w:rFonts w:asciiTheme="minorHAnsi" w:eastAsiaTheme="minorHAnsi" w:hAnsiTheme="minorHAnsi" w:cstheme="minorHAnsi"/>
      <w:b/>
      <w:noProof/>
      <w:color w:val="ECA421"/>
      <w:sz w:val="56"/>
      <w:szCs w:val="22"/>
      <w:lang w:val="nl-BE" w:eastAsia="en-US"/>
    </w:rPr>
  </w:style>
  <w:style w:type="character" w:customStyle="1" w:styleId="TitleChar">
    <w:name w:val="Title Char"/>
    <w:basedOn w:val="DefaultParagraphFont"/>
    <w:link w:val="Title"/>
    <w:uiPriority w:val="10"/>
    <w:rsid w:val="00CF368F"/>
    <w:rPr>
      <w:rFonts w:asciiTheme="minorHAnsi" w:eastAsiaTheme="minorHAnsi" w:hAnsiTheme="minorHAnsi" w:cstheme="minorHAnsi"/>
      <w:b/>
      <w:noProof/>
      <w:color w:val="ECA421"/>
      <w:sz w:val="56"/>
      <w:szCs w:val="22"/>
      <w:lang w:val="nl-B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68F"/>
    <w:pPr>
      <w:spacing w:after="160" w:line="259" w:lineRule="auto"/>
      <w:jc w:val="center"/>
    </w:pPr>
    <w:rPr>
      <w:rFonts w:asciiTheme="minorHAnsi" w:eastAsiaTheme="minorHAnsi" w:hAnsiTheme="minorHAnsi" w:cstheme="minorHAnsi"/>
      <w:b/>
      <w:noProof/>
      <w:color w:val="000000" w:themeColor="text1"/>
      <w:sz w:val="36"/>
      <w:szCs w:val="22"/>
      <w:lang w:val="nl-BE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CF368F"/>
    <w:rPr>
      <w:rFonts w:asciiTheme="minorHAnsi" w:eastAsiaTheme="minorHAnsi" w:hAnsiTheme="minorHAnsi" w:cstheme="minorHAnsi"/>
      <w:b/>
      <w:noProof/>
      <w:color w:val="000000" w:themeColor="text1"/>
      <w:sz w:val="36"/>
      <w:szCs w:val="22"/>
      <w:lang w:val="nl-B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9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9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1578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13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70345">
          <w:marLeft w:val="0"/>
          <w:marRight w:val="0"/>
          <w:marTop w:val="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9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82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75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3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4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8231">
          <w:marLeft w:val="547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2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3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4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3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56949">
              <w:marLeft w:val="57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903">
              <w:marLeft w:val="111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4353">
              <w:marLeft w:val="111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6816">
              <w:marLeft w:val="111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856">
              <w:marLeft w:val="1110"/>
              <w:marRight w:val="0"/>
              <w:marTop w:val="0"/>
              <w:marBottom w:val="16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3722">
              <w:marLeft w:val="72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9579">
              <w:marLeft w:val="72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2018">
              <w:marLeft w:val="72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ijnbeek/Library/Group%20Containers/UBF8T346G9.Office/User%20Content.localized/Templates.localized/Darwin%20Document%20Template%20(V1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E5E209C8666A428104FA545B287A78" ma:contentTypeVersion="14" ma:contentTypeDescription="Create a new document." ma:contentTypeScope="" ma:versionID="fbffbbeccd4da930c029574efcadb44c">
  <xsd:schema xmlns:xsd="http://www.w3.org/2001/XMLSchema" xmlns:xs="http://www.w3.org/2001/XMLSchema" xmlns:p="http://schemas.microsoft.com/office/2006/metadata/properties" xmlns:ns2="8ba8fa6e-34df-48cb-8a47-93103dc121bf" xmlns:ns3="1bd90da8-ba80-42b7-b1de-3b3dbab17c2d" targetNamespace="http://schemas.microsoft.com/office/2006/metadata/properties" ma:root="true" ma:fieldsID="26c5ad0b85e8c65187a7faa053745827" ns2:_="" ns3:_="">
    <xsd:import namespace="8ba8fa6e-34df-48cb-8a47-93103dc121bf"/>
    <xsd:import namespace="1bd90da8-ba80-42b7-b1de-3b3dbab17c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lcf76f155ced4ddcb4097134ff3c332f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8fa6e-34df-48cb-8a47-93103dc121b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3" nillable="true" ma:displayName="Afmeldingsstatus" ma:internalName="Afmeldingsstatus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0d4343b-56a8-419c-a1f5-ea63478bd8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90da8-ba80-42b7-b1de-3b3dbab17c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bd90da8-ba80-42b7-b1de-3b3dbab17c2d">
      <UserInfo>
        <DisplayName>Maria de Ridder (DARWIN EU® CC)</DisplayName>
        <AccountId>107</AccountId>
        <AccountType/>
      </UserInfo>
    </SharedWithUsers>
    <lcf76f155ced4ddcb4097134ff3c332f xmlns="8ba8fa6e-34df-48cb-8a47-93103dc121bf">
      <Terms xmlns="http://schemas.microsoft.com/office/infopath/2007/PartnerControls"/>
    </lcf76f155ced4ddcb4097134ff3c332f>
    <_Flow_SignoffStatus xmlns="8ba8fa6e-34df-48cb-8a47-93103dc121bf" xsi:nil="true"/>
  </documentManagement>
</p:properties>
</file>

<file path=customXml/itemProps1.xml><?xml version="1.0" encoding="utf-8"?>
<ds:datastoreItem xmlns:ds="http://schemas.openxmlformats.org/officeDocument/2006/customXml" ds:itemID="{69C2B0C6-777D-48A1-AEF3-0C74197D3ED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0F4B6AC-C39B-40B3-A8C7-7C8BA05F69B1}"/>
</file>

<file path=customXml/itemProps3.xml><?xml version="1.0" encoding="utf-8"?>
<ds:datastoreItem xmlns:ds="http://schemas.openxmlformats.org/officeDocument/2006/customXml" ds:itemID="{57E928E5-8225-4392-9EA6-814CB7816E8C}">
  <ds:schemaRefs>
    <ds:schemaRef ds:uri="http://schemas.microsoft.com/office/2006/metadata/properties"/>
    <ds:schemaRef ds:uri="http://schemas.microsoft.com/office/infopath/2007/PartnerControls"/>
    <ds:schemaRef ds:uri="1bd90da8-ba80-42b7-b1de-3b3dbab17c2d"/>
    <ds:schemaRef ds:uri="8ba8fa6e-34df-48cb-8a47-93103dc121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Darwin Document Template (V1).dotx</Template>
  <TotalTime>12</TotalTime>
  <Pages>2</Pages>
  <Words>334</Words>
  <Characters>1600</Characters>
  <Application>Microsoft Office Word</Application>
  <DocSecurity>0</DocSecurity>
  <Lines>80</Lines>
  <Paragraphs>27</Paragraphs>
  <ScaleCrop>false</ScaleCrop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P.R. Rijnbeek</dc:creator>
  <dc:description/>
  <cp:lastModifiedBy>P.R. Rijnbeek</cp:lastModifiedBy>
  <cp:revision>39</cp:revision>
  <dcterms:created xsi:type="dcterms:W3CDTF">2025-10-06T01:26:00Z</dcterms:created>
  <dcterms:modified xsi:type="dcterms:W3CDTF">2026-03-26T12:21:00Z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0x010100D0E5E209C8666A428104FA545B287A78</vt:lpwstr>
  </property>
  <property fmtid="{D5CDD505-2E9C-101B-9397-08002B2CF9AE}" pid="3" name="MediaServiceImageTags">
    <vt:lpwstr/>
  </property>
</Properties>
</file>